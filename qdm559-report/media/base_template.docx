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60C6" w:rsidRPr="00844976" w:rsidRDefault="009460C6" w:rsidP="009460C6">
      <w:pPr>
        <w:rPr>
          <w:rFonts w:eastAsia="宋体" w:hint="eastAsia"/>
        </w:rPr>
      </w:pPr>
      <w:r w:rsidRPr="00844976">
        <w:rPr>
          <w:rFonts w:eastAsia="宋体" w:hint="eastAsi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1" type="#_x0000_t75" style="position:absolute;left:0;text-align:left;margin-left:384.2pt;margin-top:-72.35pt;width:156.4pt;height:207.3pt;z-index:251657728">
            <v:imagedata r:id="rId8" o:title="cover 2"/>
          </v:shape>
        </w:pict>
      </w:r>
      <w:r w:rsidRPr="00844976">
        <w:rPr>
          <w:rFonts w:eastAsia="宋体" w:hint="eastAsia"/>
          <w:noProof/>
        </w:rPr>
        <w:pict>
          <v:group id="组合 3" o:spid="_x0000_s2068" style="position:absolute;left:0;text-align:left;margin-left:-19.3pt;margin-top:-46pt;width:160.35pt;height:79.85pt;z-index:251656704" coordsize="21704,1080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">
            <v:shapetype id="_x0000_t202" coordsize="21600,21600" o:spt="202" path="m,l,21600r21600,l21600,xe">
              <v:stroke joinstyle="miter"/>
              <v:path gradientshapeok="t" o:connecttype="rect"/>
            </v:shapetype>
            <v:shape id="Text Box 8" o:spid="_x0000_s2069" type="#_x0000_t202" style="position:absolute;top:4265;width:21704;height:65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" filled="f" stroked="f" strokeweight="2pt">
              <v:shadow color="#ccc"/>
              <v:textbox style="mso-next-textbox:#Text Box 8" inset="2.88pt,2.88pt,2.88pt,2.88pt">
                <w:txbxContent>
                  <w:p w:rsidR="009460C6" w:rsidRPr="00653A57" w:rsidRDefault="009460C6" w:rsidP="009460C6">
                    <w:pPr>
                      <w:kinsoku w:val="0"/>
                      <w:overflowPunct w:val="0"/>
                      <w:jc w:val="center"/>
                      <w:textAlignment w:val="baseline"/>
                      <w:rPr>
                        <w:rFonts w:ascii="Barlow" w:eastAsia="Arial Unicode MS" w:hAnsi="Barlow"/>
                        <w:color w:val="A6A6A6"/>
                        <w:spacing w:val="62"/>
                        <w:kern w:val="60"/>
                        <w:sz w:val="20"/>
                        <w:szCs w:val="20"/>
                      </w:rPr>
                    </w:pPr>
                  </w:p>
                </w:txbxContent>
              </v:textbox>
            </v:shape>
            <v:shape id="图形 11" o:spid="_x0000_s2070" type="#_x0000_t75" style="position:absolute;left:2967;width:15256;height:4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">
              <v:imagedata r:id="rId9" o:title=""/>
            </v:shape>
          </v:group>
        </w:pict>
      </w:r>
    </w:p>
    <w:p w:rsidR="009460C6" w:rsidRPr="00297A1F" w:rsidRDefault="00AC3BC7" w:rsidP="00297A1F">
      <w:pPr>
        <w:spacing w:beforeLines="1200" w:before="3744" w:afterLines="400" w:after="1248"/>
        <w:rPr>
          <w:rFonts w:ascii="黑体" w:eastAsia="黑体" w:hAnsi="黑体" w:hint="eastAsia"/>
          <w:b/>
          <w:sz w:val="72"/>
          <w:szCs w:val="72"/>
        </w:rPr>
      </w:pPr>
      <w:r w:rsidRPr="00AC3BC7">
        <w:rPr>
          <w:rFonts w:ascii="黑体" w:eastAsia="黑体" w:hAnsi="黑体" w:cs="微软雅黑"/>
          <w:b/>
          <w:sz w:val="72"/>
          <w:szCs w:val="72"/>
        </w:rPr>
        <w:t>QDM551-EA-QNA</w:t>
      </w:r>
      <w:r w:rsidR="009460C6" w:rsidRPr="00E171BE">
        <w:rPr>
          <w:rFonts w:ascii="黑体" w:eastAsia="黑体" w:hAnsi="黑体" w:cs="微软雅黑" w:hint="eastAsia"/>
          <w:b/>
          <w:sz w:val="72"/>
          <w:szCs w:val="72"/>
        </w:rPr>
        <w:t>测试报告</w:t>
      </w:r>
    </w:p>
    <w:p w:rsidR="00E64D8A" w:rsidRDefault="009460C6" w:rsidP="009460C6">
      <w:pPr>
        <w:rPr>
          <w:rFonts w:ascii="黑体" w:eastAsia="黑体" w:hAnsi="黑体"/>
          <w:sz w:val="28"/>
        </w:rPr>
      </w:pPr>
      <w:bookmarkStart w:id="0" w:name="OLE_LINK5"/>
      <w:bookmarkStart w:id="1" w:name="OLE_LINK6"/>
      <w:r w:rsidRPr="002E46EA">
        <w:rPr>
          <w:rFonts w:ascii="黑体" w:eastAsia="黑体" w:hAnsi="黑体" w:hint="eastAsia"/>
          <w:sz w:val="28"/>
        </w:rPr>
        <w:tab/>
      </w:r>
    </w:p>
    <w:p w:rsidR="009460C6" w:rsidRPr="00EF4BBD" w:rsidRDefault="009460C6" w:rsidP="00E64D8A">
      <w:pPr>
        <w:ind w:firstLine="419"/>
        <w:rPr>
          <w:rFonts w:ascii="黑体" w:eastAsia="黑体" w:hAnsi="黑体" w:cs="Arial" w:hint="eastAsia"/>
          <w:sz w:val="28"/>
        </w:rPr>
      </w:pPr>
      <w:r w:rsidRPr="002E46EA">
        <w:rPr>
          <w:rFonts w:ascii="黑体" w:eastAsia="黑体" w:hAnsi="黑体" w:cs="微软雅黑" w:hint="eastAsia"/>
          <w:sz w:val="28"/>
        </w:rPr>
        <w:t>版本</w:t>
      </w:r>
      <w:bookmarkEnd w:id="0"/>
      <w:bookmarkEnd w:id="1"/>
      <w:r w:rsidRPr="002E46EA">
        <w:rPr>
          <w:rFonts w:ascii="黑体" w:eastAsia="黑体" w:hAnsi="黑体" w:cs="微软雅黑" w:hint="eastAsia"/>
          <w:sz w:val="28"/>
        </w:rPr>
        <w:t>：</w:t>
      </w:r>
      <w:r w:rsidR="00177187">
        <w:rPr>
          <w:rFonts w:eastAsia="等线" w:cs="Arial"/>
          <w:sz w:val="28"/>
        </w:rPr>
        <w:t>0x012</w:t>
      </w:r>
      <w:r w:rsidR="00177187">
        <w:rPr>
          <w:rFonts w:eastAsia="等线" w:cs="Arial" w:hint="eastAsia"/>
          <w:sz w:val="28"/>
        </w:rPr>
        <w:t>6</w:t>
      </w:r>
    </w:p>
    <w:p w:rsidR="009460C6" w:rsidRPr="002E46EA" w:rsidRDefault="009460C6" w:rsidP="009460C6">
      <w:pPr>
        <w:rPr>
          <w:rFonts w:ascii="黑体" w:eastAsia="黑体" w:hAnsi="黑体" w:cs="Arial" w:hint="eastAsia"/>
          <w:sz w:val="28"/>
        </w:rPr>
      </w:pPr>
      <w:r w:rsidRPr="002E46EA">
        <w:rPr>
          <w:rFonts w:ascii="黑体" w:eastAsia="黑体" w:hAnsi="黑体" w:cs="Arial"/>
          <w:sz w:val="28"/>
        </w:rPr>
        <w:tab/>
      </w:r>
      <w:r w:rsidRPr="002E46EA">
        <w:rPr>
          <w:rFonts w:ascii="黑体" w:eastAsia="黑体" w:hAnsi="黑体" w:cs="微软雅黑" w:hint="eastAsia"/>
          <w:sz w:val="28"/>
        </w:rPr>
        <w:t>日期：</w:t>
      </w:r>
      <w:r w:rsidR="00EF4BBD" w:rsidRPr="00FB7A0D">
        <w:rPr>
          <w:rFonts w:eastAsia="等线" w:cs="Arial"/>
          <w:sz w:val="28"/>
        </w:rPr>
        <w:t>202</w:t>
      </w:r>
      <w:r w:rsidR="00373938">
        <w:rPr>
          <w:rFonts w:eastAsia="等线" w:cs="Arial" w:hint="eastAsia"/>
          <w:sz w:val="28"/>
        </w:rPr>
        <w:t>6</w:t>
      </w:r>
      <w:r w:rsidR="00EF4BBD" w:rsidRPr="00FB7A0D">
        <w:rPr>
          <w:rFonts w:eastAsia="等线" w:cs="Arial"/>
          <w:sz w:val="28"/>
        </w:rPr>
        <w:t>-</w:t>
      </w:r>
      <w:r w:rsidR="00373938">
        <w:rPr>
          <w:rFonts w:eastAsia="等线" w:cs="Arial" w:hint="eastAsia"/>
          <w:sz w:val="28"/>
        </w:rPr>
        <w:t>01</w:t>
      </w:r>
      <w:r w:rsidR="00EF4BBD" w:rsidRPr="00FB7A0D">
        <w:rPr>
          <w:rFonts w:eastAsia="等线" w:cs="Arial"/>
          <w:sz w:val="28"/>
        </w:rPr>
        <w:t>-</w:t>
      </w:r>
      <w:r w:rsidR="00373938">
        <w:rPr>
          <w:rFonts w:eastAsia="等线" w:cs="Arial" w:hint="eastAsia"/>
          <w:sz w:val="28"/>
        </w:rPr>
        <w:t>2</w:t>
      </w:r>
      <w:r w:rsidR="002A3A48">
        <w:rPr>
          <w:rFonts w:eastAsia="等线" w:cs="Arial" w:hint="eastAsia"/>
          <w:sz w:val="28"/>
        </w:rPr>
        <w:t>1</w:t>
      </w:r>
    </w:p>
    <w:p w:rsidR="009460C6" w:rsidRPr="002E46EA" w:rsidRDefault="00E171BE" w:rsidP="00E171BE">
      <w:pPr>
        <w:ind w:firstLineChars="150" w:firstLine="420"/>
        <w:rPr>
          <w:rFonts w:ascii="黑体" w:eastAsia="黑体" w:hAnsi="黑体" w:cs="微软雅黑"/>
          <w:sz w:val="28"/>
        </w:rPr>
      </w:pPr>
      <w:r w:rsidRPr="002E46EA">
        <w:rPr>
          <w:rFonts w:ascii="黑体" w:eastAsia="黑体" w:hAnsi="黑体" w:cs="微软雅黑" w:hint="eastAsia"/>
          <w:noProof/>
          <w:sz w:val="28"/>
          <w:lang w:val="zh-CN"/>
        </w:rPr>
        <w:pict>
          <v:shape id="_x0000_s2074" type="#_x0000_t75" style="position:absolute;left:0;text-align:left;margin-left:-54pt;margin-top:157.7pt;width:257.25pt;height:205.5pt;z-index:251658752">
            <v:imagedata r:id="rId10" o:title="cover 1"/>
          </v:shape>
        </w:pict>
      </w:r>
      <w:r w:rsidR="009460C6" w:rsidRPr="002E46EA">
        <w:rPr>
          <w:rFonts w:ascii="黑体" w:eastAsia="黑体" w:hAnsi="黑体" w:cs="微软雅黑" w:hint="eastAsia"/>
          <w:sz w:val="28"/>
        </w:rPr>
        <w:t>状态：受控文件</w:t>
      </w:r>
    </w:p>
    <w:p w:rsidR="00E171BE" w:rsidRPr="00E171BE" w:rsidRDefault="00E171BE" w:rsidP="00105F31">
      <w:pPr>
        <w:pStyle w:val="Quectel"/>
        <w:rPr>
          <w:rFonts w:hint="eastAsia"/>
        </w:rPr>
        <w:sectPr w:rsidR="00E171BE" w:rsidRPr="00E171BE" w:rsidSect="00665C16">
          <w:headerReference w:type="even" r:id="rId11"/>
          <w:headerReference w:type="default" r:id="rId12"/>
          <w:footerReference w:type="default" r:id="rId13"/>
          <w:pgSz w:w="11906" w:h="16838" w:code="9"/>
          <w:pgMar w:top="1440" w:right="1080" w:bottom="1440" w:left="1080" w:header="454" w:footer="0" w:gutter="0"/>
          <w:pgNumType w:start="0"/>
          <w:cols w:space="425"/>
          <w:titlePg/>
          <w:docGrid w:type="lines" w:linePitch="312"/>
        </w:sectPr>
      </w:pPr>
    </w:p>
    <w:p w:rsidR="009460C6" w:rsidRPr="00844976" w:rsidRDefault="009460C6" w:rsidP="009460C6">
      <w:pPr>
        <w:spacing w:beforeLines="50" w:before="156"/>
        <w:rPr>
          <w:rFonts w:eastAsia="宋体"/>
          <w:b/>
          <w:sz w:val="36"/>
          <w:szCs w:val="36"/>
        </w:rPr>
      </w:pPr>
      <w:bookmarkStart w:id="2" w:name="_Hlk72231383"/>
      <w:bookmarkStart w:id="3" w:name="_Toc330892610"/>
      <w:bookmarkStart w:id="4" w:name="_Toc330993014"/>
      <w:bookmarkStart w:id="5" w:name="OLE_LINK3"/>
      <w:r w:rsidRPr="00701C4C">
        <w:rPr>
          <w:rFonts w:eastAsia="宋体" w:cs="微软雅黑" w:hint="eastAsia"/>
        </w:rPr>
        <w:lastRenderedPageBreak/>
        <w:t>上海安科联科技有限公司</w:t>
      </w:r>
      <w:r w:rsidRPr="00844976">
        <w:rPr>
          <w:rFonts w:eastAsia="宋体" w:cs="微软雅黑" w:hint="eastAsia"/>
        </w:rPr>
        <w:t>（以下简称</w:t>
      </w:r>
      <w:r w:rsidRPr="00844976">
        <w:rPr>
          <w:rFonts w:eastAsia="宋体" w:cs="Arial"/>
        </w:rPr>
        <w:t>“</w:t>
      </w:r>
      <w:r w:rsidRPr="00844976">
        <w:rPr>
          <w:rFonts w:eastAsia="宋体" w:cs="微软雅黑" w:hint="eastAsia"/>
        </w:rPr>
        <w:t>安科联</w:t>
      </w:r>
      <w:r w:rsidRPr="00844976">
        <w:rPr>
          <w:rFonts w:eastAsia="宋体" w:hint="eastAsia"/>
        </w:rPr>
        <w:t>”</w:t>
      </w:r>
      <w:r w:rsidRPr="00844976">
        <w:rPr>
          <w:rFonts w:eastAsia="宋体" w:cs="微软雅黑" w:hint="eastAsia"/>
        </w:rPr>
        <w:t>）始终以为客户提供最及时、最全面的服务为宗旨。如需任何帮助，请随时联系我司上海总部，联系方式如下：</w:t>
      </w:r>
    </w:p>
    <w:p w:rsidR="009460C6" w:rsidRPr="00844976" w:rsidRDefault="009460C6" w:rsidP="009460C6">
      <w:pPr>
        <w:jc w:val="left"/>
        <w:rPr>
          <w:rFonts w:eastAsia="宋体"/>
        </w:rPr>
      </w:pPr>
    </w:p>
    <w:p w:rsidR="009460C6" w:rsidRPr="00844976" w:rsidRDefault="009460C6" w:rsidP="009460C6">
      <w:pPr>
        <w:rPr>
          <w:rFonts w:eastAsia="宋体"/>
        </w:rPr>
      </w:pPr>
      <w:r w:rsidRPr="00844976">
        <w:rPr>
          <w:rFonts w:eastAsia="宋体" w:cs="微软雅黑" w:hint="eastAsia"/>
        </w:rPr>
        <w:t>上海安科联科技有限公司</w:t>
      </w:r>
    </w:p>
    <w:p w:rsidR="009460C6" w:rsidRPr="00844976" w:rsidRDefault="00A23490" w:rsidP="009460C6">
      <w:pPr>
        <w:rPr>
          <w:rFonts w:eastAsia="宋体"/>
        </w:rPr>
      </w:pPr>
      <w:r w:rsidRPr="00A23490">
        <w:rPr>
          <w:rFonts w:eastAsia="宋体" w:cs="微软雅黑" w:hint="eastAsia"/>
          <w:highlight w:val="yellow"/>
        </w:rPr>
        <w:t>上海市闵行区田林路</w:t>
      </w:r>
      <w:r w:rsidRPr="00A23490">
        <w:rPr>
          <w:rFonts w:eastAsia="宋体" w:cs="微软雅黑"/>
          <w:highlight w:val="yellow"/>
        </w:rPr>
        <w:t>1016</w:t>
      </w:r>
      <w:r w:rsidRPr="00A23490">
        <w:rPr>
          <w:rFonts w:eastAsia="宋体" w:cs="微软雅黑" w:hint="eastAsia"/>
          <w:highlight w:val="yellow"/>
        </w:rPr>
        <w:t>号科技绿洲</w:t>
      </w:r>
      <w:r w:rsidRPr="00A23490">
        <w:rPr>
          <w:rFonts w:eastAsia="宋体" w:cs="微软雅黑"/>
          <w:highlight w:val="yellow"/>
        </w:rPr>
        <w:t>3</w:t>
      </w:r>
      <w:r w:rsidRPr="00A23490">
        <w:rPr>
          <w:rFonts w:eastAsia="宋体" w:cs="微软雅黑" w:hint="eastAsia"/>
          <w:highlight w:val="yellow"/>
        </w:rPr>
        <w:t>期（</w:t>
      </w:r>
      <w:r w:rsidRPr="00A23490">
        <w:rPr>
          <w:rFonts w:eastAsia="宋体" w:cs="微软雅黑"/>
          <w:highlight w:val="yellow"/>
        </w:rPr>
        <w:t>B</w:t>
      </w:r>
      <w:r w:rsidRPr="00A23490">
        <w:rPr>
          <w:rFonts w:eastAsia="宋体" w:cs="微软雅黑" w:hint="eastAsia"/>
          <w:highlight w:val="yellow"/>
        </w:rPr>
        <w:t>区）</w:t>
      </w:r>
      <w:r w:rsidRPr="00A23490">
        <w:rPr>
          <w:rFonts w:eastAsia="宋体" w:cs="微软雅黑"/>
          <w:highlight w:val="yellow"/>
        </w:rPr>
        <w:t>5</w:t>
      </w:r>
      <w:r w:rsidRPr="00A23490">
        <w:rPr>
          <w:rFonts w:eastAsia="宋体" w:cs="微软雅黑" w:hint="eastAsia"/>
          <w:highlight w:val="yellow"/>
        </w:rPr>
        <w:t>号楼</w:t>
      </w:r>
      <w:r w:rsidR="009460C6" w:rsidRPr="00701C4C">
        <w:rPr>
          <w:rFonts w:eastAsia="宋体" w:hint="eastAsia"/>
        </w:rPr>
        <w:t xml:space="preserve">   </w:t>
      </w:r>
      <w:r w:rsidR="009460C6" w:rsidRPr="00844976">
        <w:rPr>
          <w:rFonts w:eastAsia="宋体" w:cs="微软雅黑" w:hint="eastAsia"/>
          <w:highlight w:val="yellow"/>
        </w:rPr>
        <w:t>邮编：</w:t>
      </w:r>
      <w:r w:rsidR="009460C6" w:rsidRPr="00844976">
        <w:rPr>
          <w:rFonts w:eastAsia="宋体"/>
          <w:highlight w:val="yellow"/>
        </w:rPr>
        <w:t>20</w:t>
      </w:r>
      <w:r w:rsidR="00036882">
        <w:rPr>
          <w:rFonts w:eastAsia="宋体"/>
          <w:highlight w:val="yellow"/>
        </w:rPr>
        <w:t>0233</w:t>
      </w:r>
    </w:p>
    <w:p w:rsidR="009460C6" w:rsidRPr="00844976" w:rsidRDefault="009460C6" w:rsidP="009460C6">
      <w:pPr>
        <w:jc w:val="left"/>
        <w:rPr>
          <w:rFonts w:eastAsia="宋体"/>
        </w:rPr>
      </w:pPr>
      <w:r w:rsidRPr="00844976">
        <w:rPr>
          <w:rFonts w:eastAsia="宋体" w:cs="微软雅黑" w:hint="eastAsia"/>
          <w:highlight w:val="yellow"/>
        </w:rPr>
        <w:t>电话：</w:t>
      </w:r>
      <w:r w:rsidRPr="00844976">
        <w:rPr>
          <w:rFonts w:eastAsia="宋体"/>
          <w:highlight w:val="yellow"/>
        </w:rPr>
        <w:t>+86 21 5108 6236</w:t>
      </w:r>
      <w:r w:rsidRPr="00844976">
        <w:rPr>
          <w:rFonts w:eastAsia="宋体" w:hint="eastAsia"/>
        </w:rPr>
        <w:t xml:space="preserve">     </w:t>
      </w:r>
      <w:r w:rsidRPr="00844976">
        <w:rPr>
          <w:rFonts w:eastAsia="宋体" w:cs="微软雅黑" w:hint="eastAsia"/>
        </w:rPr>
        <w:t>邮箱：</w:t>
      </w:r>
      <w:r w:rsidRPr="00844976">
        <w:rPr>
          <w:rFonts w:eastAsia="宋体"/>
        </w:rPr>
        <w:fldChar w:fldCharType="begin"/>
      </w:r>
      <w:r w:rsidRPr="00844976">
        <w:rPr>
          <w:rFonts w:eastAsia="宋体"/>
        </w:rPr>
        <w:instrText xml:space="preserve"> HYPERLINK "mailto:info@ikotek.com" </w:instrText>
      </w:r>
      <w:r w:rsidRPr="00844976">
        <w:rPr>
          <w:rFonts w:eastAsia="宋体"/>
        </w:rPr>
        <w:fldChar w:fldCharType="separate"/>
      </w:r>
      <w:r w:rsidRPr="00EC14F6">
        <w:rPr>
          <w:rFonts w:eastAsia="宋体"/>
          <w:u w:val="single"/>
        </w:rPr>
        <w:t>info@ikotek.com</w:t>
      </w:r>
      <w:r w:rsidRPr="00844976">
        <w:rPr>
          <w:rFonts w:eastAsia="宋体"/>
        </w:rPr>
        <w:fldChar w:fldCharType="end"/>
      </w:r>
      <w:r w:rsidRPr="00844976">
        <w:rPr>
          <w:rFonts w:eastAsia="宋体"/>
        </w:rPr>
        <w:t xml:space="preserve"> </w:t>
      </w:r>
    </w:p>
    <w:p w:rsidR="009460C6" w:rsidRPr="00844976" w:rsidRDefault="009460C6" w:rsidP="009460C6">
      <w:pPr>
        <w:jc w:val="left"/>
        <w:rPr>
          <w:rFonts w:eastAsia="宋体"/>
        </w:rPr>
      </w:pPr>
    </w:p>
    <w:p w:rsidR="009460C6" w:rsidRPr="00844976" w:rsidRDefault="009460C6" w:rsidP="009460C6">
      <w:pPr>
        <w:jc w:val="left"/>
        <w:rPr>
          <w:rFonts w:eastAsia="宋体" w:hint="eastAsia"/>
        </w:rPr>
      </w:pPr>
      <w:r w:rsidRPr="00844976">
        <w:rPr>
          <w:rFonts w:eastAsia="宋体" w:cs="微软雅黑" w:hint="eastAsia"/>
        </w:rPr>
        <w:t>或联系我司当地办事处，详情请登录：</w:t>
      </w:r>
      <w:r w:rsidRPr="00844976">
        <w:rPr>
          <w:rFonts w:eastAsia="宋体"/>
          <w:u w:val="single"/>
        </w:rPr>
        <w:t>www.ikotek.com</w:t>
      </w:r>
      <w:r w:rsidRPr="00844976">
        <w:rPr>
          <w:rFonts w:eastAsia="宋体" w:cs="微软雅黑" w:hint="eastAsia"/>
        </w:rPr>
        <w:t>。</w:t>
      </w:r>
    </w:p>
    <w:p w:rsidR="009460C6" w:rsidRPr="00844976" w:rsidRDefault="009460C6" w:rsidP="009460C6">
      <w:pPr>
        <w:jc w:val="left"/>
        <w:rPr>
          <w:rFonts w:eastAsia="宋体"/>
        </w:rPr>
      </w:pPr>
    </w:p>
    <w:p w:rsidR="009460C6" w:rsidRPr="00844976" w:rsidRDefault="009460C6" w:rsidP="009460C6">
      <w:pPr>
        <w:jc w:val="left"/>
        <w:rPr>
          <w:rFonts w:eastAsia="宋体" w:hint="eastAsia"/>
        </w:rPr>
      </w:pPr>
      <w:r w:rsidRPr="00844976">
        <w:rPr>
          <w:rFonts w:eastAsia="宋体" w:cs="微软雅黑" w:hint="eastAsia"/>
        </w:rPr>
        <w:t>如需技术支持或反馈我司技术文档中的问题，请随时登陆网址：</w:t>
      </w:r>
    </w:p>
    <w:p w:rsidR="009460C6" w:rsidRPr="00844976" w:rsidRDefault="009460C6" w:rsidP="009460C6">
      <w:pPr>
        <w:rPr>
          <w:rFonts w:eastAsia="宋体" w:hint="eastAsia"/>
          <w:u w:val="single"/>
        </w:rPr>
      </w:pPr>
      <w:r w:rsidRPr="00844976">
        <w:rPr>
          <w:rFonts w:eastAsia="宋体"/>
          <w:u w:val="single"/>
        </w:rPr>
        <w:t>www.ikotek.com</w:t>
      </w:r>
      <w:r w:rsidRPr="00844976">
        <w:rPr>
          <w:rFonts w:eastAsia="宋体" w:cs="微软雅黑" w:hint="eastAsia"/>
        </w:rPr>
        <w:t>或发送邮件至：</w:t>
      </w:r>
      <w:r w:rsidRPr="00844976">
        <w:rPr>
          <w:rFonts w:eastAsia="宋体"/>
        </w:rPr>
        <w:fldChar w:fldCharType="begin"/>
      </w:r>
      <w:r w:rsidRPr="00844976">
        <w:rPr>
          <w:rFonts w:eastAsia="宋体"/>
        </w:rPr>
        <w:instrText xml:space="preserve"> HYPERLINK "mailto:info@ikotek.com" </w:instrText>
      </w:r>
      <w:r w:rsidRPr="00844976">
        <w:rPr>
          <w:rFonts w:eastAsia="宋体"/>
        </w:rPr>
        <w:fldChar w:fldCharType="separate"/>
      </w:r>
      <w:r w:rsidRPr="00EC14F6">
        <w:rPr>
          <w:rFonts w:eastAsia="宋体"/>
          <w:u w:val="single"/>
        </w:rPr>
        <w:t>info@ikotek.com</w:t>
      </w:r>
      <w:r w:rsidRPr="00844976">
        <w:rPr>
          <w:rFonts w:eastAsia="宋体"/>
        </w:rPr>
        <w:fldChar w:fldCharType="end"/>
      </w:r>
      <w:r w:rsidRPr="00844976">
        <w:rPr>
          <w:rFonts w:eastAsia="宋体" w:cs="微软雅黑" w:hint="eastAsia"/>
        </w:rPr>
        <w:t>。</w:t>
      </w:r>
    </w:p>
    <w:p w:rsidR="009460C6" w:rsidRPr="00844976" w:rsidRDefault="009460C6" w:rsidP="009460C6">
      <w:pPr>
        <w:jc w:val="left"/>
        <w:rPr>
          <w:rFonts w:eastAsia="宋体"/>
          <w:lang w:val="en-GB"/>
        </w:rPr>
      </w:pPr>
    </w:p>
    <w:p w:rsidR="009460C6" w:rsidRPr="00844976" w:rsidRDefault="009460C6" w:rsidP="009460C6">
      <w:pPr>
        <w:rPr>
          <w:rFonts w:eastAsia="宋体"/>
          <w:b/>
          <w:sz w:val="28"/>
        </w:rPr>
      </w:pPr>
      <w:r w:rsidRPr="00844976">
        <w:rPr>
          <w:rFonts w:eastAsia="宋体" w:cs="微软雅黑" w:hint="eastAsia"/>
          <w:b/>
          <w:sz w:val="28"/>
        </w:rPr>
        <w:t>前言</w:t>
      </w:r>
    </w:p>
    <w:p w:rsidR="009460C6" w:rsidRPr="00844976" w:rsidRDefault="009460C6" w:rsidP="009460C6">
      <w:pPr>
        <w:rPr>
          <w:rFonts w:eastAsia="宋体" w:hint="eastAsia"/>
        </w:rPr>
      </w:pPr>
      <w:bookmarkStart w:id="6" w:name="_Hlk77153162"/>
      <w:r w:rsidRPr="00844976">
        <w:rPr>
          <w:rFonts w:eastAsia="宋体" w:cs="微软雅黑" w:hint="eastAsia"/>
        </w:rPr>
        <w:t>安科联提供该文档内容以支持客户的产品设计。客户须按照文档中提供的规范、参数来设计产品。同时，您理解并同意，安科联提供的参考设计仅作为示例。您同意在设计您目标产品时使用您独立的分析、评估和判断。在使用本文档所指导的任何硬软件或服务之前，请仔细阅读本声明。您在此承认并同意，尽管安科联采取了商业范围内的合理努力来提供尽可能好的体验，但本文档和其所涉及服务是在</w:t>
      </w:r>
      <w:r w:rsidRPr="00844976">
        <w:rPr>
          <w:rFonts w:eastAsia="宋体" w:hint="eastAsia"/>
        </w:rPr>
        <w:t>“</w:t>
      </w:r>
      <w:r w:rsidRPr="00844976">
        <w:rPr>
          <w:rFonts w:eastAsia="宋体" w:cs="微软雅黑" w:hint="eastAsia"/>
        </w:rPr>
        <w:t>可用</w:t>
      </w:r>
      <w:r w:rsidRPr="00844976">
        <w:rPr>
          <w:rFonts w:eastAsia="宋体" w:cs="Arial"/>
        </w:rPr>
        <w:t>”</w:t>
      </w:r>
      <w:r w:rsidRPr="00844976">
        <w:rPr>
          <w:rFonts w:eastAsia="宋体" w:cs="微软雅黑" w:hint="eastAsia"/>
        </w:rPr>
        <w:t>基础上提供给您的。安科联可在未事先通知的情况下，自行决定随时增加、修改或重述本文档。</w:t>
      </w:r>
    </w:p>
    <w:p w:rsidR="009460C6" w:rsidRPr="00844976" w:rsidRDefault="009460C6" w:rsidP="009460C6">
      <w:pPr>
        <w:rPr>
          <w:rFonts w:eastAsia="宋体" w:hint="eastAsia"/>
          <w:sz w:val="20"/>
          <w:szCs w:val="20"/>
        </w:rPr>
      </w:pPr>
      <w:bookmarkStart w:id="7" w:name="_Toc37244635"/>
      <w:bookmarkEnd w:id="3"/>
      <w:bookmarkEnd w:id="4"/>
      <w:bookmarkEnd w:id="5"/>
      <w:bookmarkEnd w:id="6"/>
      <w:bookmarkEnd w:id="7"/>
    </w:p>
    <w:p w:rsidR="009460C6" w:rsidRPr="00844976" w:rsidRDefault="009460C6" w:rsidP="009460C6">
      <w:pPr>
        <w:rPr>
          <w:rFonts w:eastAsia="宋体"/>
          <w:b/>
          <w:sz w:val="28"/>
        </w:rPr>
      </w:pPr>
      <w:r w:rsidRPr="00844976">
        <w:rPr>
          <w:rFonts w:eastAsia="宋体" w:cs="微软雅黑" w:hint="eastAsia"/>
          <w:b/>
          <w:sz w:val="28"/>
        </w:rPr>
        <w:t>使用和披露限制</w:t>
      </w:r>
    </w:p>
    <w:p w:rsidR="009460C6" w:rsidRPr="00844976" w:rsidRDefault="009460C6" w:rsidP="009460C6">
      <w:pPr>
        <w:rPr>
          <w:rFonts w:eastAsia="宋体"/>
          <w:b/>
          <w:bCs/>
        </w:rPr>
      </w:pPr>
      <w:r w:rsidRPr="00844976">
        <w:rPr>
          <w:rFonts w:eastAsia="宋体" w:cs="微软雅黑" w:hint="eastAsia"/>
          <w:b/>
          <w:bCs/>
        </w:rPr>
        <w:t>许可协议</w:t>
      </w:r>
    </w:p>
    <w:p w:rsidR="009460C6" w:rsidRPr="00844976" w:rsidRDefault="009460C6" w:rsidP="009460C6">
      <w:pPr>
        <w:rPr>
          <w:rFonts w:eastAsia="宋体"/>
        </w:rPr>
      </w:pPr>
      <w:bookmarkStart w:id="8" w:name="_Hlk77153064"/>
      <w:r w:rsidRPr="00844976">
        <w:rPr>
          <w:rFonts w:eastAsia="宋体" w:cs="微软雅黑" w:hint="eastAsia"/>
        </w:rPr>
        <w:t>除非安科联特别授权，否则</w:t>
      </w:r>
      <w:bookmarkStart w:id="9" w:name="_Hlk77151213"/>
      <w:r w:rsidRPr="00844976">
        <w:rPr>
          <w:rFonts w:eastAsia="宋体" w:cs="微软雅黑" w:hint="eastAsia"/>
        </w:rPr>
        <w:t>我司所提供硬软件、材料</w:t>
      </w:r>
      <w:bookmarkEnd w:id="9"/>
      <w:r w:rsidRPr="00844976">
        <w:rPr>
          <w:rFonts w:eastAsia="宋体" w:cs="微软雅黑" w:hint="eastAsia"/>
        </w:rPr>
        <w:t>和文档的接收方须对接收的内容保密，不得将其用于除本项目的实施与开展以外的任何其他目的。</w:t>
      </w:r>
    </w:p>
    <w:bookmarkEnd w:id="8"/>
    <w:p w:rsidR="009460C6" w:rsidRPr="00844976" w:rsidRDefault="009460C6" w:rsidP="009460C6">
      <w:pPr>
        <w:rPr>
          <w:rFonts w:eastAsia="宋体" w:hint="eastAsia"/>
          <w:sz w:val="22"/>
        </w:rPr>
      </w:pPr>
    </w:p>
    <w:p w:rsidR="009460C6" w:rsidRPr="00844976" w:rsidRDefault="009460C6" w:rsidP="009460C6">
      <w:pPr>
        <w:rPr>
          <w:rFonts w:eastAsia="宋体"/>
          <w:b/>
          <w:bCs/>
        </w:rPr>
      </w:pPr>
      <w:r w:rsidRPr="00844976">
        <w:rPr>
          <w:rFonts w:eastAsia="宋体" w:cs="微软雅黑" w:hint="eastAsia"/>
          <w:b/>
          <w:bCs/>
        </w:rPr>
        <w:t>版权声明</w:t>
      </w:r>
    </w:p>
    <w:p w:rsidR="009460C6" w:rsidRPr="00844976" w:rsidRDefault="009460C6" w:rsidP="009460C6">
      <w:pPr>
        <w:rPr>
          <w:rFonts w:eastAsia="宋体"/>
        </w:rPr>
      </w:pPr>
      <w:bookmarkStart w:id="10" w:name="_Hlk77151371"/>
      <w:r w:rsidRPr="00844976">
        <w:rPr>
          <w:rFonts w:eastAsia="宋体" w:cs="微软雅黑" w:hint="eastAsia"/>
        </w:rPr>
        <w:t>安科联产品和本协议项下的第三方产品可能包含受安科联或第三方材料、硬软件和文档版权保护的相关资料。除非事先得到书面同意，否则您不得获取、使用、向第三方披露我司所提供的文档和信息，或对此类受版权保护的资料进行复制、转载、抄袭、出版、展示、翻译、分发、合并、修改，或创造其衍生作品。安科联或第三方对受版权保护的资料拥有专有权，不授予或转让任何专利、版权、商标或服务商标权的许可。为避免歧义，除了正常的非独家、免版税的产品使用许可，任何形式的购买都不可被视为授予许可。对于任何违反保密义务、未经授权使用或以其他非法形式恶意使用所述文档和信息的违法侵权行为，安科联有权追究法律责任。</w:t>
      </w:r>
    </w:p>
    <w:bookmarkEnd w:id="10"/>
    <w:p w:rsidR="009460C6" w:rsidRPr="00844976" w:rsidRDefault="009460C6" w:rsidP="009460C6">
      <w:pPr>
        <w:rPr>
          <w:rFonts w:eastAsia="宋体" w:hint="eastAsia"/>
          <w:sz w:val="22"/>
        </w:rPr>
      </w:pPr>
    </w:p>
    <w:p w:rsidR="009460C6" w:rsidRPr="00844976" w:rsidRDefault="009460C6" w:rsidP="009460C6">
      <w:pPr>
        <w:rPr>
          <w:rFonts w:eastAsia="宋体"/>
          <w:b/>
          <w:bCs/>
        </w:rPr>
      </w:pPr>
      <w:r w:rsidRPr="00844976">
        <w:rPr>
          <w:rFonts w:eastAsia="宋体" w:cs="微软雅黑" w:hint="eastAsia"/>
          <w:b/>
          <w:bCs/>
        </w:rPr>
        <w:t>商标</w:t>
      </w:r>
    </w:p>
    <w:p w:rsidR="009460C6" w:rsidRPr="00844976" w:rsidRDefault="009460C6" w:rsidP="009460C6">
      <w:pPr>
        <w:rPr>
          <w:rFonts w:eastAsia="宋体" w:hint="eastAsia"/>
        </w:rPr>
      </w:pPr>
      <w:bookmarkStart w:id="11" w:name="_Hlk70511432"/>
      <w:r w:rsidRPr="00844976">
        <w:rPr>
          <w:rFonts w:eastAsia="宋体" w:cs="微软雅黑" w:hint="eastAsia"/>
        </w:rPr>
        <w:t>除另行规定，本文档中的任何内容均不授予在广告、宣传或其他方面使用安科联或第三方的任何商标、商号及名称，或其缩略语，或其仿冒品的权利。</w:t>
      </w:r>
      <w:bookmarkEnd w:id="11"/>
    </w:p>
    <w:p w:rsidR="009460C6" w:rsidRPr="00844976" w:rsidRDefault="009460C6" w:rsidP="009460C6">
      <w:pPr>
        <w:rPr>
          <w:rFonts w:eastAsia="宋体"/>
          <w:b/>
          <w:bCs/>
        </w:rPr>
      </w:pPr>
    </w:p>
    <w:p w:rsidR="009460C6" w:rsidRPr="00844976" w:rsidRDefault="009460C6" w:rsidP="009460C6">
      <w:pPr>
        <w:rPr>
          <w:rFonts w:eastAsia="宋体"/>
          <w:b/>
          <w:bCs/>
        </w:rPr>
      </w:pPr>
      <w:r w:rsidRPr="00844976">
        <w:rPr>
          <w:rFonts w:eastAsia="宋体" w:cs="微软雅黑" w:hint="eastAsia"/>
          <w:b/>
          <w:bCs/>
        </w:rPr>
        <w:t>第三方权利</w:t>
      </w:r>
    </w:p>
    <w:p w:rsidR="009460C6" w:rsidRPr="00844976" w:rsidRDefault="009460C6" w:rsidP="009460C6">
      <w:pPr>
        <w:rPr>
          <w:rFonts w:eastAsia="宋体" w:hint="eastAsia"/>
        </w:rPr>
      </w:pPr>
      <w:r w:rsidRPr="00844976">
        <w:rPr>
          <w:rFonts w:eastAsia="宋体" w:cs="微软雅黑" w:hint="eastAsia"/>
        </w:rPr>
        <w:t>您理解本文档可能涉及一个或多个属于第三方的硬软件和文档（</w:t>
      </w:r>
      <w:r w:rsidRPr="00844976">
        <w:rPr>
          <w:rFonts w:eastAsia="宋体" w:hint="eastAsia"/>
        </w:rPr>
        <w:t>“</w:t>
      </w:r>
      <w:r w:rsidRPr="00844976">
        <w:rPr>
          <w:rFonts w:eastAsia="宋体" w:cs="微软雅黑" w:hint="eastAsia"/>
        </w:rPr>
        <w:t>第三方材料</w:t>
      </w:r>
      <w:r w:rsidRPr="00844976">
        <w:rPr>
          <w:rFonts w:eastAsia="宋体" w:hint="eastAsia"/>
        </w:rPr>
        <w:t>”</w:t>
      </w:r>
      <w:r w:rsidRPr="00844976">
        <w:rPr>
          <w:rFonts w:eastAsia="宋体" w:cs="微软雅黑" w:hint="eastAsia"/>
        </w:rPr>
        <w:t>）。您对此类第三方材料的使用应受本文档的所有限制和义务约束。</w:t>
      </w:r>
    </w:p>
    <w:p w:rsidR="009460C6" w:rsidRPr="00844976" w:rsidRDefault="009460C6" w:rsidP="009460C6">
      <w:pPr>
        <w:rPr>
          <w:rFonts w:eastAsia="宋体"/>
          <w:b/>
          <w:bCs/>
        </w:rPr>
      </w:pPr>
    </w:p>
    <w:p w:rsidR="009460C6" w:rsidRPr="00844976" w:rsidRDefault="009460C6" w:rsidP="009460C6">
      <w:pPr>
        <w:rPr>
          <w:rFonts w:eastAsia="宋体" w:hint="eastAsia"/>
          <w:b/>
          <w:bCs/>
        </w:rPr>
      </w:pPr>
    </w:p>
    <w:p w:rsidR="009460C6" w:rsidRPr="00844976" w:rsidRDefault="009460C6" w:rsidP="009460C6">
      <w:pPr>
        <w:rPr>
          <w:rFonts w:eastAsia="宋体"/>
        </w:rPr>
      </w:pPr>
      <w:r w:rsidRPr="00844976">
        <w:rPr>
          <w:rFonts w:eastAsia="宋体" w:cs="微软雅黑" w:hint="eastAsia"/>
        </w:rPr>
        <w:t>安科联针对第三方材料不做任何明示或暗示的保证或陈述，包括但不限于任何暗示或法定的适销性或特定用途的适用性、平静受益权、系统集成、信息准确性以及与许可技术或被许可人使用许可技术相关的不侵犯任何第三方知识产权的保证。本协议中的任何内容都不构成安科联对任何安科联产品或任何其他硬软件、设备、工具、信息或产品的开发、增强、修改、分销、营销、销售、提供销售或以其他方式维持生产的陈述或保证。此外，安科联免除因交易过程、使用或贸易而产生的任何和所有保证。</w:t>
      </w:r>
    </w:p>
    <w:p w:rsidR="009460C6" w:rsidRPr="00844976" w:rsidRDefault="009460C6" w:rsidP="009460C6">
      <w:pPr>
        <w:jc w:val="left"/>
        <w:rPr>
          <w:rFonts w:eastAsia="宋体" w:cs="Arial"/>
          <w:noProof/>
          <w:szCs w:val="21"/>
        </w:rPr>
      </w:pPr>
    </w:p>
    <w:p w:rsidR="009460C6" w:rsidRPr="00844976" w:rsidRDefault="009460C6" w:rsidP="009460C6">
      <w:pPr>
        <w:rPr>
          <w:rFonts w:eastAsia="宋体"/>
          <w:b/>
          <w:sz w:val="28"/>
        </w:rPr>
      </w:pPr>
      <w:r w:rsidRPr="00844976">
        <w:rPr>
          <w:rFonts w:eastAsia="宋体" w:cs="微软雅黑" w:hint="eastAsia"/>
          <w:b/>
          <w:sz w:val="28"/>
        </w:rPr>
        <w:t>隐私声明</w:t>
      </w:r>
    </w:p>
    <w:p w:rsidR="009460C6" w:rsidRPr="00844976" w:rsidRDefault="009460C6" w:rsidP="009460C6">
      <w:pPr>
        <w:rPr>
          <w:rFonts w:eastAsia="宋体"/>
        </w:rPr>
      </w:pPr>
      <w:r w:rsidRPr="00844976">
        <w:rPr>
          <w:rFonts w:eastAsia="宋体" w:cs="微软雅黑" w:hint="eastAsia"/>
        </w:rPr>
        <w:t>为实现安科联产品功能，特定设备数据将会上传至安科联或第三方服务器（包括运营商、芯片供应商或您指定的服务器）。安科联严格遵守相关法律法规，仅为实现产品功能之目的或在适用法律允许的情况下保留、使用、披露或以其他方式处理相关数据。当您与第三方进行数据交互前，请自行了解其隐私保护和数据安全政策。</w:t>
      </w:r>
    </w:p>
    <w:p w:rsidR="009460C6" w:rsidRPr="00844976" w:rsidRDefault="009460C6" w:rsidP="009460C6">
      <w:pPr>
        <w:jc w:val="left"/>
        <w:rPr>
          <w:rFonts w:eastAsia="宋体" w:cs="Arial" w:hint="eastAsia"/>
          <w:noProof/>
          <w:szCs w:val="21"/>
        </w:rPr>
      </w:pPr>
    </w:p>
    <w:p w:rsidR="009460C6" w:rsidRPr="00844976" w:rsidRDefault="009460C6" w:rsidP="003004D4">
      <w:pPr>
        <w:tabs>
          <w:tab w:val="left" w:pos="8025"/>
        </w:tabs>
        <w:rPr>
          <w:rFonts w:eastAsia="宋体"/>
          <w:b/>
          <w:sz w:val="28"/>
        </w:rPr>
      </w:pPr>
      <w:r w:rsidRPr="00844976">
        <w:rPr>
          <w:rFonts w:eastAsia="宋体" w:cs="微软雅黑" w:hint="eastAsia"/>
          <w:b/>
          <w:sz w:val="28"/>
        </w:rPr>
        <w:t>免责声明</w:t>
      </w:r>
      <w:r w:rsidR="003004D4">
        <w:rPr>
          <w:rFonts w:eastAsia="宋体" w:cs="微软雅黑"/>
          <w:b/>
          <w:sz w:val="28"/>
        </w:rPr>
        <w:tab/>
      </w:r>
    </w:p>
    <w:p w:rsidR="009460C6" w:rsidRPr="00844976" w:rsidRDefault="009460C6" w:rsidP="00E35D22">
      <w:pPr>
        <w:numPr>
          <w:ilvl w:val="0"/>
          <w:numId w:val="6"/>
        </w:numPr>
        <w:rPr>
          <w:rFonts w:eastAsia="宋体"/>
        </w:rPr>
      </w:pPr>
      <w:bookmarkStart w:id="12" w:name="_Hlk77150403"/>
      <w:bookmarkStart w:id="13" w:name="_Hlk77150819"/>
      <w:r w:rsidRPr="00844976">
        <w:rPr>
          <w:rFonts w:eastAsia="宋体" w:cs="微软雅黑" w:hint="eastAsia"/>
        </w:rPr>
        <w:t>安科联不承担任何因未能遵守有关操作或设计规范而造成损害的责任。</w:t>
      </w:r>
      <w:bookmarkEnd w:id="12"/>
    </w:p>
    <w:p w:rsidR="009460C6" w:rsidRPr="00844976" w:rsidRDefault="009460C6" w:rsidP="00E35D22">
      <w:pPr>
        <w:numPr>
          <w:ilvl w:val="0"/>
          <w:numId w:val="6"/>
        </w:numPr>
        <w:rPr>
          <w:rFonts w:eastAsia="宋体"/>
        </w:rPr>
      </w:pPr>
      <w:r w:rsidRPr="00844976">
        <w:rPr>
          <w:rFonts w:eastAsia="宋体" w:cs="微软雅黑" w:hint="eastAsia"/>
        </w:rPr>
        <w:t>安科联不承担因本文档中的任何因不准确、遗漏、或使用本文档中的信息而产生的任何责任。</w:t>
      </w:r>
    </w:p>
    <w:p w:rsidR="009460C6" w:rsidRPr="00844976" w:rsidRDefault="009460C6" w:rsidP="00E35D22">
      <w:pPr>
        <w:numPr>
          <w:ilvl w:val="0"/>
          <w:numId w:val="6"/>
        </w:numPr>
        <w:rPr>
          <w:rFonts w:eastAsia="宋体"/>
        </w:rPr>
      </w:pPr>
      <w:r w:rsidRPr="00844976">
        <w:rPr>
          <w:rFonts w:eastAsia="宋体" w:cs="微软雅黑" w:hint="eastAsia"/>
        </w:rPr>
        <w:t>安科联尽力确保开发中功能的完整性、准确性、及时性，但不排除上述功能错误或遗漏的可能。除非另有协议规定，否则安科联对开发中功能的使用不做任何暗示或法定的保证。在适用法律允许的最大范围内，安科联不对任何因使用开发中功能而遭受的损害承担责任，无论此类损害是否可以预见。</w:t>
      </w:r>
    </w:p>
    <w:p w:rsidR="009460C6" w:rsidRPr="00844976" w:rsidRDefault="009460C6" w:rsidP="00E35D22">
      <w:pPr>
        <w:numPr>
          <w:ilvl w:val="0"/>
          <w:numId w:val="6"/>
        </w:numPr>
        <w:rPr>
          <w:rFonts w:eastAsia="宋体" w:hint="eastAsia"/>
        </w:rPr>
      </w:pPr>
      <w:r w:rsidRPr="00844976">
        <w:rPr>
          <w:rFonts w:eastAsia="宋体" w:cs="微软雅黑" w:hint="eastAsia"/>
        </w:rPr>
        <w:t>安科联对第三方网站及第三方资源的信息、内容、广告、商业报价、产品、服务和材料的可访问性、安全性、准确性、可用性、合法性和完整性不承担任何法律责任。</w:t>
      </w:r>
    </w:p>
    <w:bookmarkEnd w:id="13"/>
    <w:p w:rsidR="009460C6" w:rsidRPr="00844976" w:rsidRDefault="009460C6" w:rsidP="009460C6">
      <w:pPr>
        <w:jc w:val="left"/>
        <w:rPr>
          <w:rFonts w:eastAsia="宋体" w:cs="Arial" w:hint="eastAsia"/>
          <w:noProof/>
          <w:szCs w:val="21"/>
        </w:rPr>
      </w:pPr>
    </w:p>
    <w:p w:rsidR="009460C6" w:rsidRPr="00844976" w:rsidRDefault="009460C6" w:rsidP="009460C6">
      <w:pPr>
        <w:jc w:val="left"/>
        <w:rPr>
          <w:rFonts w:eastAsia="宋体"/>
        </w:rPr>
      </w:pPr>
      <w:r w:rsidRPr="00844976">
        <w:rPr>
          <w:rFonts w:eastAsia="宋体" w:cs="微软雅黑" w:hint="eastAsia"/>
        </w:rPr>
        <w:t>版权所有</w:t>
      </w:r>
      <w:r w:rsidRPr="00844976">
        <w:rPr>
          <w:rFonts w:eastAsia="宋体"/>
        </w:rPr>
        <w:t>©</w:t>
      </w:r>
      <w:r w:rsidRPr="00844976">
        <w:rPr>
          <w:rFonts w:eastAsia="宋体" w:cs="微软雅黑" w:hint="eastAsia"/>
        </w:rPr>
        <w:t>上海安科联科技有限公司</w:t>
      </w:r>
      <w:r w:rsidRPr="00844976">
        <w:rPr>
          <w:rFonts w:eastAsia="宋体"/>
        </w:rPr>
        <w:t>2022</w:t>
      </w:r>
      <w:r w:rsidRPr="00844976">
        <w:rPr>
          <w:rFonts w:eastAsia="宋体" w:cs="微软雅黑" w:hint="eastAsia"/>
        </w:rPr>
        <w:t>，保留一切权利。</w:t>
      </w:r>
    </w:p>
    <w:p w:rsidR="009460C6" w:rsidRPr="00844976" w:rsidRDefault="009460C6" w:rsidP="009460C6">
      <w:pPr>
        <w:widowControl/>
        <w:jc w:val="left"/>
        <w:rPr>
          <w:rFonts w:eastAsia="宋体"/>
          <w:b/>
          <w:i/>
        </w:rPr>
      </w:pPr>
      <w:r w:rsidRPr="00844976">
        <w:rPr>
          <w:rFonts w:eastAsia="宋体"/>
          <w:b/>
          <w:i/>
        </w:rPr>
        <w:t>Copyright ©</w:t>
      </w:r>
      <w:r w:rsidR="00701C4C" w:rsidRPr="00701C4C">
        <w:rPr>
          <w:b/>
          <w:i/>
        </w:rPr>
        <w:t xml:space="preserve"> </w:t>
      </w:r>
      <w:bookmarkStart w:id="14" w:name="_Hlk122014579"/>
      <w:proofErr w:type="spellStart"/>
      <w:r w:rsidR="00701C4C" w:rsidRPr="004544A1">
        <w:rPr>
          <w:b/>
          <w:i/>
          <w:highlight w:val="yellow"/>
        </w:rPr>
        <w:t>I</w:t>
      </w:r>
      <w:r w:rsidR="00701C4C" w:rsidRPr="004544A1">
        <w:rPr>
          <w:rFonts w:hint="eastAsia"/>
          <w:b/>
          <w:i/>
          <w:highlight w:val="yellow"/>
        </w:rPr>
        <w:t>kotek</w:t>
      </w:r>
      <w:proofErr w:type="spellEnd"/>
      <w:r w:rsidR="00701C4C" w:rsidRPr="004544A1">
        <w:rPr>
          <w:b/>
          <w:i/>
          <w:highlight w:val="yellow"/>
        </w:rPr>
        <w:t xml:space="preserve"> Solutions Co., Ltd</w:t>
      </w:r>
      <w:bookmarkEnd w:id="14"/>
      <w:r w:rsidR="00701C4C" w:rsidRPr="004544A1">
        <w:rPr>
          <w:rFonts w:ascii="宋体" w:eastAsia="宋体" w:hAnsi="宋体" w:cs="宋体" w:hint="eastAsia"/>
          <w:b/>
          <w:i/>
          <w:highlight w:val="yellow"/>
        </w:rPr>
        <w:t>.</w:t>
      </w:r>
      <w:r w:rsidRPr="00844976">
        <w:rPr>
          <w:rFonts w:eastAsia="宋体"/>
          <w:b/>
          <w:i/>
        </w:rPr>
        <w:t xml:space="preserve"> 2022</w:t>
      </w:r>
      <w:r w:rsidRPr="00844976">
        <w:rPr>
          <w:rFonts w:eastAsia="宋体" w:hint="eastAsia"/>
          <w:b/>
          <w:i/>
        </w:rPr>
        <w:t>.</w:t>
      </w:r>
    </w:p>
    <w:p w:rsidR="009460C6" w:rsidRPr="00844976" w:rsidRDefault="009460C6" w:rsidP="009460C6">
      <w:pPr>
        <w:rPr>
          <w:rFonts w:eastAsia="宋体" w:hint="eastAsia"/>
        </w:rPr>
      </w:pPr>
    </w:p>
    <w:bookmarkEnd w:id="2"/>
    <w:p w:rsidR="009460C6" w:rsidRPr="0081407F" w:rsidRDefault="009460C6" w:rsidP="009460C6">
      <w:pPr>
        <w:tabs>
          <w:tab w:val="left" w:pos="2055"/>
        </w:tabs>
        <w:rPr>
          <w:rFonts w:eastAsia="宋体" w:hint="eastAsia"/>
          <w:b/>
          <w:i/>
        </w:rPr>
        <w:sectPr w:rsidR="009460C6" w:rsidRPr="0081407F" w:rsidSect="002678D0">
          <w:footerReference w:type="default" r:id="rId14"/>
          <w:pgSz w:w="11906" w:h="16838" w:code="9"/>
          <w:pgMar w:top="1440" w:right="1080" w:bottom="1440" w:left="1080" w:header="454" w:footer="454" w:gutter="0"/>
          <w:pgNumType w:start="1"/>
          <w:cols w:space="425"/>
          <w:docGrid w:type="lines" w:linePitch="312"/>
        </w:sectPr>
      </w:pPr>
    </w:p>
    <w:p w:rsidR="0081407F" w:rsidRPr="00FB7A0D" w:rsidRDefault="0081407F" w:rsidP="0081407F">
      <w:pPr>
        <w:pStyle w:val="1"/>
        <w:rPr>
          <w:rFonts w:ascii="等线" w:eastAsia="等线" w:hAnsi="等线" w:cs="Arial"/>
        </w:rPr>
      </w:pPr>
      <w:bookmarkStart w:id="15" w:name="_Toc69216783"/>
      <w:bookmarkStart w:id="16" w:name="_Toc219920800"/>
      <w:r w:rsidRPr="00FB7A0D">
        <w:rPr>
          <w:rFonts w:ascii="等线" w:eastAsia="等线" w:hAnsi="等线" w:cs="Arial"/>
        </w:rPr>
        <w:t>文档历史</w:t>
      </w:r>
      <w:bookmarkEnd w:id="15"/>
      <w:bookmarkEnd w:id="16"/>
    </w:p>
    <w:p w:rsidR="0081407F" w:rsidRPr="00FB7A0D" w:rsidRDefault="0081407F" w:rsidP="0081407F">
      <w:pPr>
        <w:jc w:val="left"/>
        <w:rPr>
          <w:rFonts w:ascii="等线" w:eastAsia="等线" w:hAnsi="等线" w:cs="Arial"/>
        </w:rPr>
      </w:pPr>
      <w:r w:rsidRPr="00FB7A0D">
        <w:rPr>
          <w:rFonts w:ascii="等线" w:eastAsia="等线" w:hAnsi="等线" w:cs="Arial"/>
        </w:rPr>
        <w:t xml:space="preserve"> </w:t>
      </w:r>
    </w:p>
    <w:p w:rsidR="0081407F" w:rsidRPr="00FB7A0D" w:rsidRDefault="0081407F" w:rsidP="0081407F">
      <w:pPr>
        <w:spacing w:beforeLines="150" w:before="468" w:afterLines="100" w:after="312" w:line="240" w:lineRule="exact"/>
        <w:jc w:val="left"/>
        <w:rPr>
          <w:rFonts w:ascii="等线" w:eastAsia="等线" w:hAnsi="等线" w:cs="Arial"/>
          <w:b/>
          <w:sz w:val="36"/>
          <w:szCs w:val="36"/>
        </w:rPr>
      </w:pPr>
      <w:r w:rsidRPr="00FB7A0D">
        <w:rPr>
          <w:rFonts w:ascii="等线" w:eastAsia="等线" w:hAnsi="等线" w:cs="Arial"/>
          <w:b/>
          <w:sz w:val="36"/>
          <w:szCs w:val="36"/>
        </w:rPr>
        <w:t xml:space="preserve">修订记录 </w:t>
      </w:r>
    </w:p>
    <w:tbl>
      <w:tblPr>
        <w:tblpPr w:leftFromText="180" w:rightFromText="180" w:vertAnchor="text" w:horzAnchor="margin" w:tblpXSpec="right" w:tblpY="17"/>
        <w:tblW w:w="0" w:type="auto"/>
        <w:tblBorders>
          <w:top w:val="single" w:sz="4" w:space="0" w:color="BFBFBF"/>
          <w:bottom w:val="single" w:sz="4" w:space="0" w:color="BFBFBF"/>
          <w:insideH w:val="single" w:sz="4" w:space="0" w:color="BFBFBF"/>
        </w:tblBorders>
        <w:tblLayout w:type="fixed"/>
        <w:tblLook w:val="0140" w:firstRow="0" w:lastRow="1" w:firstColumn="0" w:lastColumn="1" w:noHBand="0" w:noVBand="0"/>
      </w:tblPr>
      <w:tblGrid>
        <w:gridCol w:w="959"/>
        <w:gridCol w:w="1559"/>
        <w:gridCol w:w="1701"/>
        <w:gridCol w:w="5597"/>
      </w:tblGrid>
      <w:tr w:rsidR="0081407F" w:rsidRPr="00FB7A0D" w:rsidTr="00DF6A6D">
        <w:trPr>
          <w:trHeight w:val="510"/>
        </w:trPr>
        <w:tc>
          <w:tcPr>
            <w:tcW w:w="959" w:type="dxa"/>
            <w:shd w:val="clear" w:color="auto" w:fill="D9D9D9"/>
            <w:vAlign w:val="center"/>
          </w:tcPr>
          <w:p w:rsidR="0081407F" w:rsidRPr="00FB7A0D" w:rsidRDefault="0081407F" w:rsidP="00D418CC">
            <w:pPr>
              <w:jc w:val="left"/>
              <w:rPr>
                <w:rFonts w:ascii="等线" w:eastAsia="等线" w:hAnsi="等线" w:cs="Arial" w:hint="eastAsia"/>
                <w:b/>
              </w:rPr>
            </w:pPr>
            <w:r w:rsidRPr="00FB7A0D">
              <w:rPr>
                <w:rFonts w:ascii="等线" w:eastAsia="等线" w:hAnsi="等线" w:cs="Arial"/>
                <w:b/>
              </w:rPr>
              <w:t>版本</w:t>
            </w:r>
          </w:p>
        </w:tc>
        <w:tc>
          <w:tcPr>
            <w:tcW w:w="1559" w:type="dxa"/>
            <w:shd w:val="clear" w:color="auto" w:fill="D9D9D9"/>
            <w:vAlign w:val="center"/>
          </w:tcPr>
          <w:p w:rsidR="0081407F" w:rsidRPr="00FB7A0D" w:rsidRDefault="0081407F" w:rsidP="00D418CC">
            <w:pPr>
              <w:jc w:val="left"/>
              <w:rPr>
                <w:rFonts w:ascii="等线" w:eastAsia="等线" w:hAnsi="等线" w:cs="Arial"/>
                <w:b/>
              </w:rPr>
            </w:pPr>
            <w:r w:rsidRPr="00FB7A0D">
              <w:rPr>
                <w:rFonts w:ascii="等线" w:eastAsia="等线" w:hAnsi="等线" w:cs="Arial"/>
                <w:b/>
              </w:rPr>
              <w:t>日期</w:t>
            </w:r>
          </w:p>
        </w:tc>
        <w:tc>
          <w:tcPr>
            <w:tcW w:w="1701" w:type="dxa"/>
            <w:shd w:val="clear" w:color="auto" w:fill="D9D9D9"/>
            <w:vAlign w:val="center"/>
          </w:tcPr>
          <w:p w:rsidR="0081407F" w:rsidRPr="00FB7A0D" w:rsidRDefault="0081407F" w:rsidP="00D418CC">
            <w:pPr>
              <w:jc w:val="left"/>
              <w:rPr>
                <w:rFonts w:ascii="等线" w:eastAsia="等线" w:hAnsi="等线" w:cs="Arial"/>
                <w:b/>
              </w:rPr>
            </w:pPr>
            <w:r w:rsidRPr="00FB7A0D">
              <w:rPr>
                <w:rFonts w:ascii="等线" w:eastAsia="等线" w:hAnsi="等线" w:cs="Arial"/>
                <w:b/>
              </w:rPr>
              <w:t>作者</w:t>
            </w:r>
          </w:p>
        </w:tc>
        <w:tc>
          <w:tcPr>
            <w:tcW w:w="5597" w:type="dxa"/>
            <w:shd w:val="clear" w:color="auto" w:fill="D9D9D9"/>
            <w:vAlign w:val="center"/>
          </w:tcPr>
          <w:p w:rsidR="0081407F" w:rsidRPr="00FB7A0D" w:rsidRDefault="0081407F" w:rsidP="00D418CC">
            <w:pPr>
              <w:jc w:val="left"/>
              <w:rPr>
                <w:rFonts w:ascii="等线" w:eastAsia="等线" w:hAnsi="等线" w:cs="Arial"/>
                <w:b/>
              </w:rPr>
            </w:pPr>
            <w:r w:rsidRPr="00FB7A0D">
              <w:rPr>
                <w:rFonts w:ascii="等线" w:eastAsia="等线" w:hAnsi="等线" w:cs="Arial"/>
                <w:b/>
              </w:rPr>
              <w:t>变更描述</w:t>
            </w:r>
          </w:p>
        </w:tc>
      </w:tr>
      <w:tr w:rsidR="00EF4BBD" w:rsidRPr="00FB7A0D" w:rsidTr="00DF6A6D">
        <w:trPr>
          <w:trHeight w:val="510"/>
        </w:trPr>
        <w:tc>
          <w:tcPr>
            <w:tcW w:w="959" w:type="dxa"/>
            <w:vAlign w:val="center"/>
          </w:tcPr>
          <w:p w:rsidR="00EF4BBD" w:rsidRPr="00FB7A0D" w:rsidRDefault="00EF4BBD" w:rsidP="00EF4BBD">
            <w:pPr>
              <w:jc w:val="left"/>
              <w:rPr>
                <w:rFonts w:ascii="等线" w:eastAsia="等线" w:hAnsi="等线" w:cs="Arial"/>
                <w:bCs/>
              </w:rPr>
            </w:pPr>
            <w:r w:rsidRPr="00FB7A0D">
              <w:rPr>
                <w:rFonts w:ascii="等线" w:eastAsia="等线" w:hAnsi="等线" w:cs="Arial"/>
                <w:bCs/>
              </w:rPr>
              <w:t>1.0</w:t>
            </w:r>
          </w:p>
        </w:tc>
        <w:tc>
          <w:tcPr>
            <w:tcW w:w="1559" w:type="dxa"/>
            <w:vAlign w:val="center"/>
          </w:tcPr>
          <w:p w:rsidR="00EF4BBD" w:rsidRPr="00FB7A0D" w:rsidRDefault="00EF4BBD" w:rsidP="00EF4BBD">
            <w:pPr>
              <w:jc w:val="left"/>
              <w:rPr>
                <w:rFonts w:ascii="等线" w:eastAsia="等线" w:hAnsi="等线" w:cs="Arial" w:hint="eastAsia"/>
                <w:bCs/>
              </w:rPr>
            </w:pPr>
            <w:r w:rsidRPr="00FB7A0D">
              <w:rPr>
                <w:rFonts w:ascii="等线" w:eastAsia="等线" w:hAnsi="等线" w:cs="Arial"/>
                <w:bCs/>
              </w:rPr>
              <w:t>202</w:t>
            </w:r>
            <w:r w:rsidR="005829E0">
              <w:rPr>
                <w:rFonts w:ascii="等线" w:eastAsia="等线" w:hAnsi="等线" w:cs="Arial" w:hint="eastAsia"/>
                <w:bCs/>
              </w:rPr>
              <w:t>6</w:t>
            </w:r>
            <w:r w:rsidRPr="00FB7A0D">
              <w:rPr>
                <w:rFonts w:ascii="等线" w:eastAsia="等线" w:hAnsi="等线" w:cs="Arial"/>
                <w:bCs/>
              </w:rPr>
              <w:t>-</w:t>
            </w:r>
            <w:r w:rsidR="005829E0">
              <w:rPr>
                <w:rFonts w:ascii="等线" w:eastAsia="等线" w:hAnsi="等线" w:cs="Arial" w:hint="eastAsia"/>
                <w:bCs/>
              </w:rPr>
              <w:t>01</w:t>
            </w:r>
            <w:r w:rsidRPr="00FB7A0D">
              <w:rPr>
                <w:rFonts w:ascii="等线" w:eastAsia="等线" w:hAnsi="等线" w:cs="Arial"/>
                <w:bCs/>
              </w:rPr>
              <w:t>-</w:t>
            </w:r>
            <w:r w:rsidR="005829E0">
              <w:rPr>
                <w:rFonts w:ascii="等线" w:eastAsia="等线" w:hAnsi="等线" w:cs="Arial" w:hint="eastAsia"/>
                <w:bCs/>
              </w:rPr>
              <w:t>2</w:t>
            </w:r>
            <w:r w:rsidR="002A3A48">
              <w:rPr>
                <w:rFonts w:ascii="等线" w:eastAsia="等线" w:hAnsi="等线" w:cs="Arial" w:hint="eastAsia"/>
                <w:bCs/>
              </w:rPr>
              <w:t>1</w:t>
            </w:r>
          </w:p>
        </w:tc>
        <w:tc>
          <w:tcPr>
            <w:tcW w:w="1701" w:type="dxa"/>
            <w:vAlign w:val="center"/>
          </w:tcPr>
          <w:p w:rsidR="00EF4BBD" w:rsidRPr="00FB7A0D" w:rsidRDefault="00D530CC" w:rsidP="00EF4BBD">
            <w:pPr>
              <w:jc w:val="left"/>
              <w:rPr>
                <w:rFonts w:ascii="等线" w:eastAsia="等线" w:hAnsi="等线" w:cs="Arial" w:hint="eastAsia"/>
                <w:bCs/>
              </w:rPr>
            </w:pPr>
            <w:r>
              <w:rPr>
                <w:rFonts w:ascii="等线" w:eastAsia="等线" w:hAnsi="等线" w:cs="Arial" w:hint="eastAsia"/>
                <w:bCs/>
              </w:rPr>
              <w:t>Venus</w:t>
            </w:r>
          </w:p>
        </w:tc>
        <w:tc>
          <w:tcPr>
            <w:tcW w:w="5597" w:type="dxa"/>
            <w:vAlign w:val="center"/>
          </w:tcPr>
          <w:p w:rsidR="00EF4BBD" w:rsidRPr="00DF6A6D" w:rsidRDefault="00EF4BBD" w:rsidP="00EF4BBD">
            <w:pPr>
              <w:jc w:val="left"/>
              <w:rPr>
                <w:rFonts w:ascii="等线" w:eastAsia="等线" w:hAnsi="等线" w:cs="Arial" w:hint="eastAsia"/>
                <w:bCs/>
              </w:rPr>
            </w:pPr>
            <w:r w:rsidRPr="00FB7A0D">
              <w:rPr>
                <w:rFonts w:ascii="等线" w:eastAsia="等线" w:hAnsi="等线" w:cs="Arial"/>
                <w:bCs/>
              </w:rPr>
              <w:t>初始版本</w:t>
            </w:r>
          </w:p>
        </w:tc>
      </w:tr>
    </w:tbl>
    <w:p w:rsidR="00DF6A6D" w:rsidRPr="00DF6A6D" w:rsidRDefault="00DF6A6D" w:rsidP="00105F31">
      <w:pPr>
        <w:pStyle w:val="Quectel"/>
        <w:rPr>
          <w:rFonts w:hint="eastAsia"/>
          <w:lang w:val="zh-CN"/>
        </w:rPr>
      </w:pPr>
    </w:p>
    <w:p w:rsidR="00211F5E" w:rsidRPr="00FF66D4" w:rsidRDefault="00211F5E" w:rsidP="00105F31">
      <w:pPr>
        <w:pStyle w:val="Quectel"/>
      </w:pPr>
      <w:r>
        <w:br w:type="page"/>
      </w:r>
      <w:bookmarkStart w:id="17" w:name="_Toc117527218"/>
      <w:r w:rsidR="00DF6A6D" w:rsidRPr="00844976">
        <w:rPr>
          <w:rFonts w:eastAsia="宋体" w:cs="微软雅黑" w:hint="eastAsia"/>
          <w:kern w:val="44"/>
          <w:sz w:val="32"/>
          <w:szCs w:val="32"/>
        </w:rPr>
        <w:t>目录</w:t>
      </w:r>
      <w:bookmarkEnd w:id="17"/>
    </w:p>
    <w:p w:rsidR="002B67AD" w:rsidRDefault="00211F5E">
      <w:pPr>
        <w:pStyle w:val="11"/>
        <w:rPr>
          <w:rFonts w:ascii="等线" w:eastAsia="等线" w:hAnsi="等线" w:cs="Times New Roman" w:hint="eastAsia"/>
          <w:b w:val="0"/>
          <w:color w:val="auto"/>
          <w:kern w:val="2"/>
          <w:sz w:val="22"/>
        </w:rPr>
      </w:pPr>
      <w:r>
        <w:rPr>
          <w:rFonts w:ascii="等线" w:eastAsia="等线" w:hAnsi="等线"/>
          <w:bCs/>
        </w:rPr>
        <w:fldChar w:fldCharType="begin"/>
      </w:r>
      <w:r>
        <w:rPr>
          <w:rFonts w:ascii="等线" w:eastAsia="等线" w:hAnsi="等线"/>
          <w:bCs/>
        </w:rPr>
        <w:instrText xml:space="preserve"> TOC \o "1-4" \h \z \u </w:instrText>
      </w:r>
      <w:r>
        <w:rPr>
          <w:rFonts w:ascii="等线" w:eastAsia="等线" w:hAnsi="等线"/>
          <w:bCs/>
        </w:rPr>
        <w:fldChar w:fldCharType="separate"/>
      </w:r>
      <w:hyperlink w:anchor="_Toc219920800" w:history="1">
        <w:r w:rsidR="002B67AD" w:rsidRPr="00170B8F">
          <w:rPr>
            <w:rStyle w:val="a6"/>
            <w:rFonts w:ascii="等线" w:eastAsia="等线" w:hAnsi="等线" w:hint="eastAsia"/>
          </w:rPr>
          <w:t>文档历史</w:t>
        </w:r>
        <w:r w:rsidR="002B67AD">
          <w:rPr>
            <w:rFonts w:hint="eastAsia"/>
            <w:webHidden/>
          </w:rPr>
          <w:tab/>
        </w:r>
        <w:r w:rsidR="002B67AD">
          <w:rPr>
            <w:rFonts w:hint="eastAsia"/>
            <w:webHidden/>
          </w:rPr>
          <w:fldChar w:fldCharType="begin"/>
        </w:r>
        <w:r w:rsidR="002B67AD">
          <w:rPr>
            <w:rFonts w:hint="eastAsia"/>
            <w:webHidden/>
          </w:rPr>
          <w:instrText xml:space="preserve"> </w:instrText>
        </w:r>
        <w:r w:rsidR="002B67AD">
          <w:rPr>
            <w:webHidden/>
          </w:rPr>
          <w:instrText>PAGEREF _Toc219920800 \h</w:instrText>
        </w:r>
        <w:r w:rsidR="002B67AD">
          <w:rPr>
            <w:rFonts w:hint="eastAsia"/>
            <w:webHidden/>
          </w:rPr>
          <w:instrText xml:space="preserve"> </w:instrText>
        </w:r>
        <w:r w:rsidR="002B67AD">
          <w:rPr>
            <w:rFonts w:hint="eastAsia"/>
            <w:webHidden/>
          </w:rPr>
        </w:r>
        <w:r w:rsidR="002B67AD">
          <w:rPr>
            <w:webHidden/>
          </w:rPr>
          <w:fldChar w:fldCharType="separate"/>
        </w:r>
        <w:r w:rsidR="002B67AD">
          <w:rPr>
            <w:webHidden/>
          </w:rPr>
          <w:t>3</w:t>
        </w:r>
        <w:r w:rsidR="002B67AD">
          <w:rPr>
            <w:rFonts w:hint="eastAsia"/>
            <w:webHidden/>
          </w:rPr>
          <w:fldChar w:fldCharType="end"/>
        </w:r>
      </w:hyperlink>
    </w:p>
    <w:p w:rsidR="002B67AD" w:rsidRDefault="002B67AD">
      <w:pPr>
        <w:pStyle w:val="11"/>
        <w:rPr>
          <w:rFonts w:ascii="等线" w:eastAsia="等线" w:hAnsi="等线" w:cs="Times New Roman" w:hint="eastAsia"/>
          <w:b w:val="0"/>
          <w:color w:val="auto"/>
          <w:kern w:val="2"/>
          <w:sz w:val="22"/>
        </w:rPr>
      </w:pPr>
      <w:hyperlink w:anchor="_Toc219920801" w:history="1">
        <w:r w:rsidRPr="00170B8F">
          <w:rPr>
            <w:rStyle w:val="a6"/>
            <w:rFonts w:ascii="等线" w:eastAsia="等线" w:hAnsi="等线" w:hint="eastAsia"/>
          </w:rPr>
          <w:t>1.</w:t>
        </w:r>
        <w:r>
          <w:rPr>
            <w:rFonts w:ascii="等线" w:eastAsia="等线" w:hAnsi="等线" w:cs="Times New Roman" w:hint="eastAsia"/>
            <w:b w:val="0"/>
            <w:color w:val="auto"/>
            <w:kern w:val="2"/>
            <w:sz w:val="22"/>
          </w:rPr>
          <w:tab/>
        </w:r>
        <w:r w:rsidRPr="00170B8F">
          <w:rPr>
            <w:rStyle w:val="a6"/>
            <w:rFonts w:ascii="等线" w:eastAsia="等线" w:hAnsi="等线" w:hint="eastAsia"/>
          </w:rPr>
          <w:t>测试目的</w:t>
        </w:r>
        <w:r>
          <w:rPr>
            <w:rFonts w:hint="eastAsia"/>
            <w:webHidden/>
          </w:rPr>
          <w:tab/>
        </w:r>
        <w:r>
          <w:rPr>
            <w:rFonts w:hint="eastAsia"/>
            <w:webHidden/>
          </w:rPr>
          <w:fldChar w:fldCharType="begin"/>
        </w:r>
        <w:r>
          <w:rPr>
            <w:rFonts w:hint="eastAsia"/>
            <w:webHidden/>
          </w:rPr>
          <w:instrText xml:space="preserve"> </w:instrText>
        </w:r>
        <w:r>
          <w:rPr>
            <w:webHidden/>
          </w:rPr>
          <w:instrText>PAGEREF _Toc219920801 \h</w:instrText>
        </w:r>
        <w:r>
          <w:rPr>
            <w:rFonts w:hint="eastAsia"/>
            <w:webHidden/>
          </w:rPr>
          <w:instrText xml:space="preserve"> </w:instrText>
        </w:r>
        <w:r>
          <w:rPr>
            <w:rFonts w:hint="eastAsia"/>
            <w:webHidden/>
          </w:rPr>
        </w:r>
        <w:r>
          <w:rPr>
            <w:webHidden/>
          </w:rPr>
          <w:fldChar w:fldCharType="separate"/>
        </w:r>
        <w:r>
          <w:rPr>
            <w:webHidden/>
          </w:rPr>
          <w:t>5</w:t>
        </w:r>
        <w:r>
          <w:rPr>
            <w:rFonts w:hint="eastAsia"/>
            <w:webHidden/>
          </w:rPr>
          <w:fldChar w:fldCharType="end"/>
        </w:r>
      </w:hyperlink>
    </w:p>
    <w:p w:rsidR="002B67AD" w:rsidRDefault="002B67AD">
      <w:pPr>
        <w:pStyle w:val="11"/>
        <w:rPr>
          <w:rFonts w:ascii="等线" w:eastAsia="等线" w:hAnsi="等线" w:cs="Times New Roman" w:hint="eastAsia"/>
          <w:b w:val="0"/>
          <w:color w:val="auto"/>
          <w:kern w:val="2"/>
          <w:sz w:val="22"/>
        </w:rPr>
      </w:pPr>
      <w:hyperlink w:anchor="_Toc219920802" w:history="1">
        <w:r w:rsidRPr="00170B8F">
          <w:rPr>
            <w:rStyle w:val="a6"/>
            <w:rFonts w:ascii="等线" w:eastAsia="等线" w:hAnsi="等线" w:hint="eastAsia"/>
          </w:rPr>
          <w:t>2.</w:t>
        </w:r>
        <w:r>
          <w:rPr>
            <w:rFonts w:ascii="等线" w:eastAsia="等线" w:hAnsi="等线" w:cs="Times New Roman" w:hint="eastAsia"/>
            <w:b w:val="0"/>
            <w:color w:val="auto"/>
            <w:kern w:val="2"/>
            <w:sz w:val="22"/>
          </w:rPr>
          <w:tab/>
        </w:r>
        <w:r w:rsidRPr="00170B8F">
          <w:rPr>
            <w:rStyle w:val="a6"/>
            <w:rFonts w:ascii="等线" w:eastAsia="等线" w:hAnsi="等线" w:hint="eastAsia"/>
          </w:rPr>
          <w:t>测试内容</w:t>
        </w:r>
        <w:r>
          <w:rPr>
            <w:rFonts w:hint="eastAsia"/>
            <w:webHidden/>
          </w:rPr>
          <w:tab/>
        </w:r>
        <w:r>
          <w:rPr>
            <w:rFonts w:hint="eastAsia"/>
            <w:webHidden/>
          </w:rPr>
          <w:fldChar w:fldCharType="begin"/>
        </w:r>
        <w:r>
          <w:rPr>
            <w:rFonts w:hint="eastAsia"/>
            <w:webHidden/>
          </w:rPr>
          <w:instrText xml:space="preserve"> </w:instrText>
        </w:r>
        <w:r>
          <w:rPr>
            <w:webHidden/>
          </w:rPr>
          <w:instrText>PAGEREF _Toc219920802 \h</w:instrText>
        </w:r>
        <w:r>
          <w:rPr>
            <w:rFonts w:hint="eastAsia"/>
            <w:webHidden/>
          </w:rPr>
          <w:instrText xml:space="preserve"> </w:instrText>
        </w:r>
        <w:r>
          <w:rPr>
            <w:rFonts w:hint="eastAsia"/>
            <w:webHidden/>
          </w:rPr>
        </w:r>
        <w:r>
          <w:rPr>
            <w:webHidden/>
          </w:rPr>
          <w:fldChar w:fldCharType="separate"/>
        </w:r>
        <w:r>
          <w:rPr>
            <w:webHidden/>
          </w:rPr>
          <w:t>6</w:t>
        </w:r>
        <w:r>
          <w:rPr>
            <w:rFonts w:hint="eastAsia"/>
            <w:webHidden/>
          </w:rPr>
          <w:fldChar w:fldCharType="end"/>
        </w:r>
      </w:hyperlink>
    </w:p>
    <w:p w:rsidR="002B67AD" w:rsidRDefault="002B67AD">
      <w:pPr>
        <w:pStyle w:val="20"/>
        <w:rPr>
          <w:rFonts w:ascii="等线" w:eastAsia="等线" w:hAnsi="等线" w:hint="eastAsia"/>
          <w:noProof/>
          <w:color w:val="auto"/>
          <w:sz w:val="22"/>
        </w:rPr>
      </w:pPr>
      <w:hyperlink w:anchor="_Toc219920803" w:history="1">
        <w:r w:rsidRPr="00170B8F">
          <w:rPr>
            <w:rStyle w:val="a6"/>
            <w:rFonts w:hint="eastAsia"/>
            <w:noProof/>
          </w:rPr>
          <w:t xml:space="preserve">2.1 </w:t>
        </w:r>
        <w:r w:rsidRPr="00170B8F">
          <w:rPr>
            <w:rStyle w:val="a6"/>
            <w:rFonts w:ascii="宋体" w:eastAsia="宋体" w:hAnsi="宋体" w:cs="宋体"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_Toc219920803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2B67AD" w:rsidRDefault="002B67AD">
      <w:pPr>
        <w:pStyle w:val="20"/>
        <w:rPr>
          <w:rFonts w:ascii="等线" w:eastAsia="等线" w:hAnsi="等线" w:hint="eastAsia"/>
          <w:noProof/>
          <w:color w:val="auto"/>
          <w:sz w:val="22"/>
        </w:rPr>
      </w:pPr>
      <w:hyperlink w:anchor="_Toc219920804" w:history="1">
        <w:r w:rsidRPr="00170B8F">
          <w:rPr>
            <w:rStyle w:val="a6"/>
            <w:rFonts w:hint="eastAsia"/>
            <w:noProof/>
          </w:rPr>
          <w:t xml:space="preserve">2.2 </w:t>
        </w:r>
        <w:r w:rsidRPr="00170B8F">
          <w:rPr>
            <w:rStyle w:val="a6"/>
            <w:rFonts w:ascii="宋体" w:eastAsia="宋体" w:hAnsi="宋体" w:cs="宋体" w:hint="eastAsia"/>
            <w:noProof/>
          </w:rPr>
          <w:t>修改点测试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_Toc219920804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05" w:history="1">
        <w:r w:rsidRPr="00170B8F">
          <w:rPr>
            <w:rStyle w:val="a6"/>
            <w:rFonts w:hint="eastAsia"/>
            <w:noProof/>
          </w:rPr>
          <w:t xml:space="preserve">2.2.1 </w:t>
        </w:r>
        <w:r w:rsidRPr="00170B8F">
          <w:rPr>
            <w:rStyle w:val="a6"/>
            <w:rFonts w:ascii="宋体" w:eastAsia="宋体" w:hAnsi="宋体" w:cs="宋体" w:hint="eastAsia"/>
            <w:noProof/>
          </w:rPr>
          <w:t>修复设备日志在海外正式环境无法上传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_Toc219920805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06" w:history="1">
        <w:r w:rsidRPr="00170B8F">
          <w:rPr>
            <w:rStyle w:val="a6"/>
            <w:rFonts w:hint="eastAsia"/>
            <w:noProof/>
          </w:rPr>
          <w:t xml:space="preserve">2.2.2 </w:t>
        </w:r>
        <w:r w:rsidRPr="00170B8F">
          <w:rPr>
            <w:rStyle w:val="a6"/>
            <w:rFonts w:ascii="宋体" w:eastAsia="宋体" w:hAnsi="宋体" w:cs="宋体" w:hint="eastAsia"/>
            <w:noProof/>
          </w:rPr>
          <w:t>修复单板测试未拿到正确的</w:t>
        </w:r>
        <w:r w:rsidRPr="00170B8F">
          <w:rPr>
            <w:rStyle w:val="a6"/>
            <w:rFonts w:hint="eastAsia"/>
            <w:noProof/>
          </w:rPr>
          <w:t>CAN target id</w:t>
        </w:r>
        <w:r w:rsidRPr="00170B8F">
          <w:rPr>
            <w:rStyle w:val="a6"/>
            <w:rFonts w:ascii="宋体" w:eastAsia="宋体" w:hAnsi="宋体" w:cs="宋体" w:hint="eastAsia"/>
            <w:noProof/>
          </w:rPr>
          <w:t>时一直无法退出升级问题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_Toc219920806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2B67AD" w:rsidRDefault="002B67AD">
      <w:pPr>
        <w:pStyle w:val="20"/>
        <w:rPr>
          <w:rFonts w:ascii="等线" w:eastAsia="等线" w:hAnsi="等线" w:hint="eastAsia"/>
          <w:noProof/>
          <w:color w:val="auto"/>
          <w:sz w:val="22"/>
        </w:rPr>
      </w:pPr>
      <w:hyperlink w:anchor="_Toc219920807" w:history="1">
        <w:r w:rsidRPr="00170B8F">
          <w:rPr>
            <w:rStyle w:val="a6"/>
            <w:rFonts w:hint="eastAsia"/>
            <w:noProof/>
          </w:rPr>
          <w:t xml:space="preserve">2.3 </w:t>
        </w:r>
        <w:r w:rsidRPr="00170B8F">
          <w:rPr>
            <w:rStyle w:val="a6"/>
            <w:rFonts w:ascii="宋体" w:eastAsia="宋体" w:hAnsi="宋体" w:cs="宋体" w:hint="eastAsia"/>
            <w:noProof/>
          </w:rPr>
          <w:t>基本功能测试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_Toc219920807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08" w:history="1">
        <w:r w:rsidRPr="00170B8F">
          <w:rPr>
            <w:rStyle w:val="a6"/>
            <w:rFonts w:hint="eastAsia"/>
            <w:noProof/>
          </w:rPr>
          <w:t xml:space="preserve">2.3.1 </w:t>
        </w:r>
        <w:r w:rsidRPr="00170B8F">
          <w:rPr>
            <w:rStyle w:val="a6"/>
            <w:rFonts w:ascii="宋体" w:eastAsia="宋体" w:hAnsi="宋体" w:cs="宋体" w:hint="eastAsia"/>
            <w:noProof/>
          </w:rPr>
          <w:t>开关机测试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_Toc219920808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09" w:history="1">
        <w:r w:rsidRPr="00170B8F">
          <w:rPr>
            <w:rStyle w:val="a6"/>
            <w:rFonts w:hint="eastAsia"/>
            <w:noProof/>
          </w:rPr>
          <w:t xml:space="preserve">2.3.2 </w:t>
        </w:r>
        <w:r w:rsidRPr="00170B8F">
          <w:rPr>
            <w:rStyle w:val="a6"/>
            <w:rFonts w:ascii="宋体" w:eastAsia="宋体" w:hAnsi="宋体" w:cs="宋体" w:hint="eastAsia"/>
            <w:noProof/>
          </w:rPr>
          <w:t>平台数据交互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_Toc219920809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10" w:history="1">
        <w:r w:rsidRPr="00170B8F">
          <w:rPr>
            <w:rStyle w:val="a6"/>
            <w:rFonts w:hint="eastAsia"/>
            <w:noProof/>
          </w:rPr>
          <w:t>2.3.3 GNSS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_Toc219920810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11" w:history="1">
        <w:r w:rsidRPr="00170B8F">
          <w:rPr>
            <w:rStyle w:val="a6"/>
            <w:rFonts w:hint="eastAsia"/>
            <w:noProof/>
          </w:rPr>
          <w:t>2.3.4 OTA</w:t>
        </w:r>
        <w:r w:rsidRPr="00170B8F">
          <w:rPr>
            <w:rStyle w:val="a6"/>
            <w:rFonts w:ascii="宋体" w:eastAsia="宋体" w:hAnsi="宋体" w:cs="宋体" w:hint="eastAsia"/>
            <w:noProof/>
          </w:rPr>
          <w:t>升级测试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_Toc219920811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12" w:history="1">
        <w:r w:rsidRPr="00170B8F">
          <w:rPr>
            <w:rStyle w:val="a6"/>
            <w:rFonts w:hint="eastAsia"/>
            <w:noProof/>
          </w:rPr>
          <w:t xml:space="preserve">2.3.5 </w:t>
        </w:r>
        <w:r w:rsidRPr="00170B8F">
          <w:rPr>
            <w:rStyle w:val="a6"/>
            <w:rFonts w:ascii="宋体" w:eastAsia="宋体" w:hAnsi="宋体" w:cs="宋体" w:hint="eastAsia"/>
            <w:noProof/>
          </w:rPr>
          <w:t>网络测试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_Toc219920812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13" w:history="1">
        <w:r w:rsidRPr="00170B8F">
          <w:rPr>
            <w:rStyle w:val="a6"/>
            <w:rFonts w:hint="eastAsia"/>
            <w:noProof/>
          </w:rPr>
          <w:t xml:space="preserve">2.3.6 </w:t>
        </w:r>
        <w:r w:rsidRPr="00170B8F">
          <w:rPr>
            <w:rStyle w:val="a6"/>
            <w:rFonts w:ascii="宋体" w:eastAsia="宋体" w:hAnsi="宋体" w:cs="宋体" w:hint="eastAsia"/>
            <w:noProof/>
          </w:rPr>
          <w:t>预测试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_Toc219920813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2B67AD" w:rsidRDefault="002B67AD">
      <w:pPr>
        <w:pStyle w:val="20"/>
        <w:rPr>
          <w:rFonts w:ascii="等线" w:eastAsia="等线" w:hAnsi="等线" w:hint="eastAsia"/>
          <w:noProof/>
          <w:color w:val="auto"/>
          <w:sz w:val="22"/>
        </w:rPr>
      </w:pPr>
      <w:hyperlink w:anchor="_Toc219920814" w:history="1">
        <w:r w:rsidRPr="00170B8F">
          <w:rPr>
            <w:rStyle w:val="a6"/>
            <w:rFonts w:hint="eastAsia"/>
            <w:noProof/>
          </w:rPr>
          <w:t xml:space="preserve">2.4 </w:t>
        </w:r>
        <w:r w:rsidRPr="00170B8F">
          <w:rPr>
            <w:rStyle w:val="a6"/>
            <w:rFonts w:ascii="宋体" w:eastAsia="宋体" w:hAnsi="宋体" w:cs="宋体" w:hint="eastAsia"/>
            <w:noProof/>
          </w:rPr>
          <w:t>稳定性测试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_Toc219920814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15" w:history="1">
        <w:r w:rsidRPr="00170B8F">
          <w:rPr>
            <w:rStyle w:val="a6"/>
            <w:rFonts w:hint="eastAsia"/>
            <w:noProof/>
          </w:rPr>
          <w:t>2.4.1</w:t>
        </w:r>
        <w:r w:rsidRPr="00170B8F">
          <w:rPr>
            <w:rStyle w:val="a6"/>
            <w:rFonts w:ascii="宋体" w:eastAsia="宋体" w:hAnsi="宋体" w:cs="宋体" w:hint="eastAsia"/>
            <w:noProof/>
          </w:rPr>
          <w:t>整车静置压力测试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_Toc219920815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16" w:history="1">
        <w:r w:rsidRPr="00170B8F">
          <w:rPr>
            <w:rStyle w:val="a6"/>
            <w:rFonts w:hint="eastAsia"/>
            <w:noProof/>
          </w:rPr>
          <w:t>2.4.2 T-BOX</w:t>
        </w:r>
        <w:r w:rsidRPr="00170B8F">
          <w:rPr>
            <w:rStyle w:val="a6"/>
            <w:rFonts w:ascii="宋体" w:eastAsia="宋体" w:hAnsi="宋体" w:cs="宋体" w:hint="eastAsia"/>
            <w:noProof/>
          </w:rPr>
          <w:t>升级压力测试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_Toc219920816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17" w:history="1">
        <w:r w:rsidRPr="00170B8F">
          <w:rPr>
            <w:rStyle w:val="a6"/>
            <w:rFonts w:hint="eastAsia"/>
            <w:noProof/>
          </w:rPr>
          <w:t>2.4.3 T-BOX</w:t>
        </w:r>
        <w:r w:rsidRPr="00170B8F">
          <w:rPr>
            <w:rStyle w:val="a6"/>
            <w:rFonts w:ascii="宋体" w:eastAsia="宋体" w:hAnsi="宋体" w:cs="宋体" w:hint="eastAsia"/>
            <w:noProof/>
          </w:rPr>
          <w:t>蓝牙升级压力测试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_Toc219920817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2B67AD" w:rsidRDefault="002B67AD">
      <w:pPr>
        <w:pStyle w:val="31"/>
        <w:rPr>
          <w:rFonts w:ascii="等线" w:eastAsia="等线" w:hAnsi="等线" w:hint="eastAsia"/>
          <w:noProof/>
          <w:color w:val="auto"/>
          <w:sz w:val="22"/>
        </w:rPr>
      </w:pPr>
      <w:hyperlink w:anchor="_Toc219920818" w:history="1">
        <w:r w:rsidRPr="00170B8F">
          <w:rPr>
            <w:rStyle w:val="a6"/>
            <w:rFonts w:hint="eastAsia"/>
            <w:noProof/>
          </w:rPr>
          <w:t>2.4.4 T-BOX</w:t>
        </w:r>
        <w:r w:rsidRPr="00170B8F">
          <w:rPr>
            <w:rStyle w:val="a6"/>
            <w:rFonts w:ascii="宋体" w:eastAsia="宋体" w:hAnsi="宋体" w:cs="宋体" w:hint="eastAsia"/>
            <w:noProof/>
          </w:rPr>
          <w:t>开关机找网压力测试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_Toc219920818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2B67AD" w:rsidRDefault="002B67AD">
      <w:pPr>
        <w:pStyle w:val="11"/>
        <w:rPr>
          <w:rFonts w:ascii="等线" w:eastAsia="等线" w:hAnsi="等线" w:cs="Times New Roman" w:hint="eastAsia"/>
          <w:b w:val="0"/>
          <w:color w:val="auto"/>
          <w:kern w:val="2"/>
          <w:sz w:val="22"/>
        </w:rPr>
      </w:pPr>
      <w:hyperlink w:anchor="_Toc219920819" w:history="1">
        <w:r w:rsidRPr="00170B8F">
          <w:rPr>
            <w:rStyle w:val="a6"/>
            <w:rFonts w:ascii="等线" w:eastAsia="等线" w:hAnsi="等线" w:hint="eastAsia"/>
          </w:rPr>
          <w:t>3.</w:t>
        </w:r>
        <w:r>
          <w:rPr>
            <w:rFonts w:ascii="等线" w:eastAsia="等线" w:hAnsi="等线" w:cs="Times New Roman" w:hint="eastAsia"/>
            <w:b w:val="0"/>
            <w:color w:val="auto"/>
            <w:kern w:val="2"/>
            <w:sz w:val="22"/>
          </w:rPr>
          <w:tab/>
        </w:r>
        <w:r w:rsidRPr="00170B8F">
          <w:rPr>
            <w:rStyle w:val="a6"/>
            <w:rFonts w:ascii="等线" w:eastAsia="等线" w:hAnsi="等线" w:hint="eastAsia"/>
          </w:rPr>
          <w:t>测试结论</w:t>
        </w:r>
        <w:r>
          <w:rPr>
            <w:rFonts w:hint="eastAsia"/>
            <w:webHidden/>
          </w:rPr>
          <w:tab/>
        </w:r>
        <w:r>
          <w:rPr>
            <w:rFonts w:hint="eastAsia"/>
            <w:webHidden/>
          </w:rPr>
          <w:fldChar w:fldCharType="begin"/>
        </w:r>
        <w:r>
          <w:rPr>
            <w:rFonts w:hint="eastAsia"/>
            <w:webHidden/>
          </w:rPr>
          <w:instrText xml:space="preserve"> </w:instrText>
        </w:r>
        <w:r>
          <w:rPr>
            <w:webHidden/>
          </w:rPr>
          <w:instrText>PAGEREF _Toc219920819 \h</w:instrText>
        </w:r>
        <w:r>
          <w:rPr>
            <w:rFonts w:hint="eastAsia"/>
            <w:webHidden/>
          </w:rPr>
          <w:instrText xml:space="preserve"> </w:instrText>
        </w:r>
        <w:r>
          <w:rPr>
            <w:rFonts w:hint="eastAsia"/>
            <w:webHidden/>
          </w:rPr>
        </w:r>
        <w:r>
          <w:rPr>
            <w:webHidden/>
          </w:rPr>
          <w:fldChar w:fldCharType="separate"/>
        </w:r>
        <w:r>
          <w:rPr>
            <w:webHidden/>
          </w:rPr>
          <w:t>17</w:t>
        </w:r>
        <w:r>
          <w:rPr>
            <w:rFonts w:hint="eastAsia"/>
            <w:webHidden/>
          </w:rPr>
          <w:fldChar w:fldCharType="end"/>
        </w:r>
      </w:hyperlink>
    </w:p>
    <w:p w:rsidR="002B67AD" w:rsidRDefault="002B67AD">
      <w:pPr>
        <w:pStyle w:val="20"/>
        <w:rPr>
          <w:rFonts w:ascii="等线" w:eastAsia="等线" w:hAnsi="等线" w:hint="eastAsia"/>
          <w:noProof/>
          <w:color w:val="auto"/>
          <w:sz w:val="22"/>
        </w:rPr>
      </w:pPr>
      <w:hyperlink w:anchor="_Toc219920820" w:history="1">
        <w:r w:rsidRPr="00170B8F">
          <w:rPr>
            <w:rStyle w:val="a6"/>
            <w:rFonts w:hint="eastAsia"/>
            <w:noProof/>
          </w:rPr>
          <w:t xml:space="preserve">3.1 </w:t>
        </w:r>
        <w:r w:rsidRPr="00170B8F">
          <w:rPr>
            <w:rStyle w:val="a6"/>
            <w:rFonts w:ascii="宋体" w:eastAsia="宋体" w:hAnsi="宋体" w:cs="宋体" w:hint="eastAsia"/>
            <w:noProof/>
          </w:rPr>
          <w:t>测试小结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_Toc219920820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211F5E" w:rsidRDefault="00211F5E" w:rsidP="00105F31">
      <w:pPr>
        <w:pStyle w:val="Quectel"/>
      </w:pPr>
      <w:r>
        <w:fldChar w:fldCharType="end"/>
      </w:r>
    </w:p>
    <w:p w:rsidR="00211F5E" w:rsidRPr="00035435" w:rsidRDefault="00211F5E" w:rsidP="00211F5E">
      <w:pPr>
        <w:pStyle w:val="ab"/>
      </w:pPr>
      <w:r>
        <w:br w:type="page"/>
      </w:r>
    </w:p>
    <w:p>
      <w:pPr/>
      <w:r>
        <w:t>[INSERT_TABLES_HERE]</w:t>
      </w:r>
    </w:p>
    <w:sectPr w:rsidR="002429F7" w:rsidSect="0081407F">
      <w:headerReference w:type="even" r:id="rId17"/>
      <w:headerReference w:type="default" r:id="rId18"/>
      <w:headerReference w:type="first" r:id="rId19"/>
      <w:pgSz w:w="11906" w:h="16838" w:code="9"/>
      <w:pgMar w:top="1440" w:right="1080" w:bottom="1440" w:left="1080" w:header="45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5D22" w:rsidRDefault="00E35D22" w:rsidP="009C6EC8">
      <w:pPr>
        <w:pStyle w:val="Default"/>
      </w:pPr>
      <w:r>
        <w:separator/>
      </w:r>
    </w:p>
    <w:p w:rsidR="00E35D22" w:rsidRDefault="00E35D22"/>
  </w:endnote>
  <w:endnote w:type="continuationSeparator" w:id="0">
    <w:p w:rsidR="00E35D22" w:rsidRDefault="00E35D22" w:rsidP="009C6EC8">
      <w:pPr>
        <w:pStyle w:val="Default"/>
      </w:pPr>
      <w:r>
        <w:continuationSeparator/>
      </w:r>
    </w:p>
    <w:p w:rsidR="00E35D22" w:rsidRDefault="00E35D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ZapfCalligr BT">
    <w:altName w:val="Times New Roman"/>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rlow">
    <w:charset w:val="00"/>
    <w:family w:val="auto"/>
    <w:pitch w:val="variable"/>
    <w:sig w:usb0="20000007" w:usb1="00000000" w:usb2="00000000" w:usb3="00000000" w:csb0="00000193" w:csb1="00000000"/>
  </w:font>
  <w:font w:name="Arial Unicode MS">
    <w:panose1 w:val="020B06040202020202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3490" w:rsidRDefault="00A23490" w:rsidP="00A23490">
    <w:pPr>
      <w:pStyle w:val="a7"/>
      <w:tabs>
        <w:tab w:val="clear" w:pos="4153"/>
        <w:tab w:val="clear" w:pos="8306"/>
        <w:tab w:val="center" w:pos="4873"/>
        <w:tab w:val="right" w:pos="9746"/>
      </w:tabs>
    </w:pPr>
    <w:r>
      <w:rPr>
        <w:lang w:val="zh-CN" w:eastAsia="zh-CN"/>
      </w:rPr>
      <w:t>[在此处键入]</w:t>
    </w:r>
    <w:r>
      <w:rPr>
        <w:color w:val="auto"/>
      </w:rPr>
      <w:tab/>
    </w:r>
    <w:r>
      <w:rPr>
        <w:lang w:val="zh-CN" w:eastAsia="zh-CN"/>
      </w:rPr>
      <w:t>[在此处键入]</w:t>
    </w:r>
    <w:r>
      <w:rPr>
        <w:color w:val="auto"/>
      </w:rPr>
      <w:tab/>
    </w:r>
    <w:r>
      <w:rPr>
        <w:lang w:val="zh-CN" w:eastAsia="zh-CN"/>
      </w:rPr>
      <w:t>[在此处键入]</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78D0" w:rsidRPr="003E5BCF" w:rsidRDefault="002678D0" w:rsidP="002678D0">
    <w:pPr>
      <w:pStyle w:val="a7"/>
      <w:rPr>
        <w:rFonts w:hint="eastAsia"/>
        <w:b/>
        <w:color w:val="3DAAD7"/>
        <w:sz w:val="21"/>
        <w:szCs w:val="21"/>
        <w:lang w:eastAsia="zh-CN"/>
      </w:rPr>
    </w:pPr>
    <w:r w:rsidRPr="003E5BCF">
      <w:rPr>
        <w:b/>
        <w:noProof/>
        <w:color w:val="3DAAD7"/>
        <w:sz w:val="21"/>
        <w:szCs w:val="21"/>
      </w:rPr>
      <w:pict>
        <v:rect id="_x0000_s1169" style="position:absolute;margin-left:-11.35pt;margin-top:-9pt;width:510.25pt;height:1.4pt;z-index:251660800;mso-wrap-edited:f" fillcolor="#3daad7" stroked="f"/>
      </w:pict>
    </w:r>
    <w:r w:rsidRPr="00B145EB">
      <w:rPr>
        <w:b/>
        <w:noProof/>
        <w:sz w:val="21"/>
        <w:szCs w:val="21"/>
      </w:rPr>
      <w:pict>
        <v:rect id="_x0000_s1168" style="position:absolute;margin-left:-11.35pt;margin-top:-8.45pt;width:510.25pt;height:1.4pt;z-index:251659776;mso-wrap-edited:f" fillcolor="#d8d8d8" stroked="f"/>
      </w:pict>
    </w:r>
    <w:r w:rsidRPr="003E5BCF">
      <w:rPr>
        <w:rFonts w:hint="eastAsia"/>
        <w:b/>
        <w:color w:val="3DAAD7"/>
        <w:sz w:val="21"/>
        <w:szCs w:val="21"/>
        <w:lang w:eastAsia="zh-CN"/>
      </w:rPr>
      <w:t>上海安科联科技有限公司</w:t>
    </w:r>
    <w:r w:rsidRPr="003E5BCF">
      <w:rPr>
        <w:b/>
        <w:color w:val="3DAAD7"/>
        <w:kern w:val="0"/>
        <w:sz w:val="21"/>
        <w:szCs w:val="21"/>
      </w:rPr>
      <w:t xml:space="preserve">  </w:t>
    </w:r>
    <w:r w:rsidRPr="003E5BCF">
      <w:rPr>
        <w:rFonts w:hint="eastAsia"/>
        <w:b/>
        <w:color w:val="3DAAD7"/>
        <w:kern w:val="0"/>
        <w:sz w:val="21"/>
        <w:szCs w:val="21"/>
      </w:rPr>
      <w:t xml:space="preserve">                                        </w:t>
    </w:r>
    <w:r w:rsidRPr="003E5BCF">
      <w:rPr>
        <w:b/>
        <w:color w:val="3DAAD7"/>
        <w:kern w:val="0"/>
        <w:sz w:val="21"/>
        <w:szCs w:val="21"/>
      </w:rPr>
      <w:t xml:space="preserve">             </w:t>
    </w:r>
    <w:r w:rsidRPr="003E5BCF">
      <w:rPr>
        <w:rFonts w:hint="eastAsia"/>
        <w:b/>
        <w:color w:val="3DAAD7"/>
        <w:kern w:val="0"/>
        <w:sz w:val="21"/>
        <w:szCs w:val="21"/>
      </w:rPr>
      <w:t xml:space="preserve">   </w:t>
    </w:r>
    <w:r>
      <w:rPr>
        <w:b/>
        <w:color w:val="3DAAD7"/>
        <w:kern w:val="0"/>
        <w:sz w:val="21"/>
        <w:szCs w:val="21"/>
      </w:rPr>
      <w:tab/>
      <w:t xml:space="preserve">  </w:t>
    </w:r>
    <w:r w:rsidRPr="003E5BCF">
      <w:rPr>
        <w:b/>
        <w:color w:val="3DAAD7"/>
        <w:sz w:val="21"/>
        <w:szCs w:val="21"/>
      </w:rPr>
      <w:fldChar w:fldCharType="begin"/>
    </w:r>
    <w:r w:rsidRPr="003E5BCF">
      <w:rPr>
        <w:b/>
        <w:color w:val="3DAAD7"/>
        <w:sz w:val="21"/>
        <w:szCs w:val="21"/>
      </w:rPr>
      <w:instrText xml:space="preserve"> PAGE </w:instrText>
    </w:r>
    <w:r w:rsidRPr="003E5BCF">
      <w:rPr>
        <w:b/>
        <w:color w:val="3DAAD7"/>
        <w:sz w:val="21"/>
        <w:szCs w:val="21"/>
      </w:rPr>
      <w:fldChar w:fldCharType="separate"/>
    </w:r>
    <w:r>
      <w:rPr>
        <w:b/>
        <w:color w:val="3DAAD7"/>
        <w:sz w:val="21"/>
        <w:szCs w:val="21"/>
      </w:rPr>
      <w:t>4</w:t>
    </w:r>
    <w:r w:rsidRPr="003E5BCF">
      <w:rPr>
        <w:b/>
        <w:color w:val="3DAAD7"/>
        <w:sz w:val="21"/>
        <w:szCs w:val="21"/>
      </w:rPr>
      <w:fldChar w:fldCharType="end"/>
    </w:r>
    <w:r w:rsidRPr="003E5BCF">
      <w:rPr>
        <w:b/>
        <w:color w:val="3DAAD7"/>
        <w:sz w:val="21"/>
        <w:szCs w:val="21"/>
      </w:rPr>
      <w:t xml:space="preserve"> / </w:t>
    </w:r>
    <w:r w:rsidRPr="003E5BCF">
      <w:rPr>
        <w:b/>
        <w:color w:val="3DAAD7"/>
        <w:sz w:val="21"/>
        <w:szCs w:val="21"/>
        <w:lang w:eastAsia="zh-CN"/>
      </w:rPr>
      <w:fldChar w:fldCharType="begin"/>
    </w:r>
    <w:r w:rsidRPr="003E5BCF">
      <w:rPr>
        <w:b/>
        <w:color w:val="3DAAD7"/>
        <w:sz w:val="21"/>
        <w:szCs w:val="21"/>
        <w:lang w:eastAsia="zh-CN"/>
      </w:rPr>
      <w:instrText xml:space="preserve"> =</w:instrText>
    </w:r>
    <w:r w:rsidRPr="003E5BCF">
      <w:rPr>
        <w:b/>
        <w:color w:val="3DAAD7"/>
        <w:sz w:val="21"/>
        <w:szCs w:val="21"/>
        <w:lang w:eastAsia="zh-CN"/>
      </w:rPr>
      <w:fldChar w:fldCharType="begin"/>
    </w:r>
    <w:r w:rsidRPr="003E5BCF">
      <w:rPr>
        <w:b/>
        <w:color w:val="3DAAD7"/>
        <w:sz w:val="21"/>
        <w:szCs w:val="21"/>
        <w:lang w:eastAsia="zh-CN"/>
      </w:rPr>
      <w:instrText xml:space="preserve"> NUMPAGES </w:instrText>
    </w:r>
    <w:r w:rsidRPr="003E5BCF">
      <w:rPr>
        <w:b/>
        <w:color w:val="3DAAD7"/>
        <w:sz w:val="21"/>
        <w:szCs w:val="21"/>
        <w:lang w:eastAsia="zh-CN"/>
      </w:rPr>
      <w:fldChar w:fldCharType="separate"/>
    </w:r>
    <w:r w:rsidR="009956B8">
      <w:rPr>
        <w:b/>
        <w:noProof/>
        <w:color w:val="3DAAD7"/>
        <w:sz w:val="21"/>
        <w:szCs w:val="21"/>
        <w:lang w:eastAsia="zh-CN"/>
      </w:rPr>
      <w:instrText>20</w:instrText>
    </w:r>
    <w:r w:rsidRPr="003E5BCF">
      <w:rPr>
        <w:b/>
        <w:color w:val="3DAAD7"/>
        <w:sz w:val="21"/>
        <w:szCs w:val="21"/>
        <w:lang w:eastAsia="zh-CN"/>
      </w:rPr>
      <w:fldChar w:fldCharType="end"/>
    </w:r>
    <w:r w:rsidRPr="003E5BCF">
      <w:rPr>
        <w:b/>
        <w:color w:val="3DAAD7"/>
        <w:sz w:val="21"/>
        <w:szCs w:val="21"/>
        <w:lang w:eastAsia="zh-CN"/>
      </w:rPr>
      <w:instrText xml:space="preserve">-1 </w:instrText>
    </w:r>
    <w:r w:rsidRPr="003E5BCF">
      <w:rPr>
        <w:b/>
        <w:color w:val="3DAAD7"/>
        <w:sz w:val="21"/>
        <w:szCs w:val="21"/>
        <w:lang w:eastAsia="zh-CN"/>
      </w:rPr>
      <w:fldChar w:fldCharType="separate"/>
    </w:r>
    <w:r w:rsidR="009956B8">
      <w:rPr>
        <w:b/>
        <w:noProof/>
        <w:color w:val="3DAAD7"/>
        <w:sz w:val="21"/>
        <w:szCs w:val="21"/>
        <w:lang w:eastAsia="zh-CN"/>
      </w:rPr>
      <w:t>19</w:t>
    </w:r>
    <w:r w:rsidRPr="003E5BCF">
      <w:rPr>
        <w:b/>
        <w:color w:val="3DAAD7"/>
        <w:sz w:val="21"/>
        <w:szCs w:val="21"/>
        <w:lang w:eastAsia="zh-CN"/>
      </w:rPr>
      <w:fldChar w:fldCharType="end"/>
    </w:r>
  </w:p>
  <w:p w:rsidR="00A23490" w:rsidRDefault="00A23490" w:rsidP="00A23490">
    <w:pPr>
      <w:pStyle w:val="a7"/>
      <w:tabs>
        <w:tab w:val="clear" w:pos="4153"/>
        <w:tab w:val="clear" w:pos="8306"/>
        <w:tab w:val="center" w:pos="4873"/>
        <w:tab w:val="right" w:pos="974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5D22" w:rsidRDefault="00E35D22" w:rsidP="009C6EC8">
      <w:pPr>
        <w:pStyle w:val="Default"/>
      </w:pPr>
      <w:r>
        <w:separator/>
      </w:r>
    </w:p>
    <w:p w:rsidR="00E35D22" w:rsidRDefault="00E35D22"/>
  </w:footnote>
  <w:footnote w:type="continuationSeparator" w:id="0">
    <w:p w:rsidR="00E35D22" w:rsidRDefault="00E35D22" w:rsidP="009C6EC8">
      <w:pPr>
        <w:pStyle w:val="Default"/>
      </w:pPr>
      <w:r>
        <w:continuationSeparator/>
      </w:r>
    </w:p>
    <w:p w:rsidR="00E35D22" w:rsidRDefault="00E35D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4D4" w:rsidRDefault="003004D4">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72891" o:spid="_x0000_s1164" type="#_x0000_t136" style="position:absolute;left:0;text-align:left;margin-left:0;margin-top:0;width:295.5pt;height:89.25pt;rotation:315;z-index:-251659776;mso-position-horizontal:center;mso-position-horizontal-relative:margin;mso-position-vertical:center;mso-position-vertical-relative:margin" o:allowincell="f" fillcolor="silver" stroked="f">
          <v:fill opacity=".5"/>
          <v:textpath style="font-family:&quot;Arial&quot;;font-size:80pt" string="Exter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60C6" w:rsidRPr="00BA6EC1" w:rsidRDefault="009460C6" w:rsidP="00665C16">
    <w:pPr>
      <w:pStyle w:val="a4"/>
      <w:wordWrap w:val="0"/>
      <w:jc w:val="right"/>
      <w:rPr>
        <w:b/>
        <w:kern w:val="0"/>
        <w:sz w:val="21"/>
        <w:szCs w:val="21"/>
      </w:rPr>
    </w:pPr>
    <w:r>
      <w:rPr>
        <w:b/>
        <w:noProof/>
        <w:kern w:val="0"/>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形 11" o:spid="_x0000_s1142" type="#_x0000_t75" style="position:absolute;left:0;text-align:left;margin-left:-1.7pt;margin-top:5.5pt;width:70.15pt;height:18.55pt;z-index:2516536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">
          <v:imagedata r:id="rId1" o:title=""/>
        </v:shape>
      </w:pict>
    </w:r>
  </w:p>
  <w:p w:rsidR="009460C6" w:rsidRDefault="009460C6" w:rsidP="007707DE">
    <w:pPr>
      <w:pStyle w:val="a4"/>
      <w:wordWrap w:val="0"/>
      <w:jc w:val="right"/>
      <w:rPr>
        <w:rFonts w:eastAsia="等线" w:hint="eastAsia"/>
        <w:b/>
        <w:color w:val="3DAAD7"/>
        <w:sz w:val="21"/>
        <w:szCs w:val="21"/>
      </w:rPr>
    </w:pPr>
    <w:r w:rsidRPr="003818D1">
      <w:rPr>
        <w:noProof/>
        <w:color w:val="3DAAD7"/>
      </w:rPr>
      <w:pict>
        <v:rect id="Rectangle 108" o:spid="_x0000_s1141" style="position:absolute;left:0;text-align:left;margin-left:-11.35pt;margin-top:18.3pt;width:510.25pt;height:1.7pt;z-index:251652608;visibility:visible" fillcolor="#3daad7" stroked="f" strokecolor="#166eb6"/>
      </w:pict>
    </w:r>
    <w:r w:rsidRPr="003818D1">
      <w:rPr>
        <w:rFonts w:hint="eastAsia"/>
        <w:b/>
        <w:color w:val="3DAAD7"/>
        <w:kern w:val="0"/>
        <w:sz w:val="21"/>
        <w:szCs w:val="21"/>
      </w:rPr>
      <w:t xml:space="preserve">                                                 </w:t>
    </w:r>
    <w:r w:rsidR="00F5720B" w:rsidRPr="00F5720B">
      <w:rPr>
        <w:rFonts w:eastAsia="等线"/>
        <w:b/>
        <w:color w:val="3DAAD7"/>
        <w:sz w:val="21"/>
        <w:szCs w:val="21"/>
      </w:rPr>
      <w:t>QDM551-EA-QNA</w:t>
    </w:r>
    <w:r>
      <w:rPr>
        <w:rFonts w:hint="eastAsia"/>
        <w:b/>
        <w:color w:val="3DAAD7"/>
        <w:sz w:val="21"/>
        <w:szCs w:val="21"/>
      </w:rPr>
      <w:t>测试报告</w:t>
    </w:r>
  </w:p>
  <w:p w:rsidR="009460C6" w:rsidRPr="00E560E9" w:rsidRDefault="009460C6" w:rsidP="00665C16">
    <w:pPr>
      <w:pStyle w:val="a4"/>
      <w:wordWrap w:val="0"/>
      <w:ind w:right="105"/>
      <w:jc w:val="right"/>
      <w:rPr>
        <w:rFonts w:hint="eastAsia"/>
      </w:rPr>
    </w:pPr>
    <w:r>
      <w:rPr>
        <w:rFonts w:cs="Arial" w:hint="eastAsia"/>
        <w:b/>
        <w:kern w:val="0"/>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4D4" w:rsidRDefault="003004D4">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72894" o:spid="_x0000_s1167" type="#_x0000_t136" style="position:absolute;left:0;text-align:left;margin-left:0;margin-top:0;width:295.5pt;height:89.25pt;rotation:315;z-index:-251657728;mso-position-horizontal:center;mso-position-horizontal-relative:margin;mso-position-vertical:center;mso-position-vertical-relative:margin" o:allowincell="f" fillcolor="silver" stroked="f">
          <v:fill opacity=".5"/>
          <v:textpath style="font-family:&quot;Arial&quot;;font-size:80pt" string="External"/>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78D0" w:rsidRPr="00BA6EC1" w:rsidRDefault="002678D0" w:rsidP="002678D0">
    <w:pPr>
      <w:pStyle w:val="a4"/>
      <w:wordWrap w:val="0"/>
      <w:jc w:val="right"/>
      <w:rPr>
        <w:b/>
        <w:kern w:val="0"/>
        <w:sz w:val="21"/>
        <w:szCs w:val="21"/>
      </w:rPr>
    </w:pPr>
    <w:r>
      <w:rPr>
        <w:b/>
        <w:noProof/>
        <w:kern w:val="0"/>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71" type="#_x0000_t75" style="position:absolute;left:0;text-align:left;margin-left:-1.7pt;margin-top:5.5pt;width:70.15pt;height:18.55pt;z-index:2516628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">
          <v:imagedata r:id="rId1" o:title=""/>
        </v:shape>
      </w:pict>
    </w:r>
  </w:p>
  <w:p w:rsidR="002678D0" w:rsidRPr="00F5720B" w:rsidRDefault="002678D0" w:rsidP="00F5720B">
    <w:pPr>
      <w:pStyle w:val="a4"/>
      <w:wordWrap w:val="0"/>
      <w:jc w:val="right"/>
      <w:rPr>
        <w:rFonts w:eastAsia="等线" w:hint="eastAsia"/>
        <w:b/>
        <w:color w:val="3DAAD7"/>
        <w:sz w:val="21"/>
        <w:szCs w:val="21"/>
      </w:rPr>
    </w:pPr>
    <w:r w:rsidRPr="003818D1">
      <w:rPr>
        <w:noProof/>
        <w:color w:val="3DAAD7"/>
      </w:rPr>
      <w:pict>
        <v:rect id="_x0000_s1170" style="position:absolute;left:0;text-align:left;margin-left:-11.35pt;margin-top:18.3pt;width:510.25pt;height:1.7pt;z-index:251661824;visibility:visible" fillcolor="#3daad7" stroked="f" strokecolor="#166eb6"/>
      </w:pict>
    </w:r>
    <w:r w:rsidRPr="003818D1">
      <w:rPr>
        <w:rFonts w:hint="eastAsia"/>
        <w:b/>
        <w:color w:val="3DAAD7"/>
        <w:kern w:val="0"/>
        <w:sz w:val="21"/>
        <w:szCs w:val="21"/>
      </w:rPr>
      <w:t xml:space="preserve">                                                </w:t>
    </w:r>
    <w:r w:rsidR="00F5720B" w:rsidRPr="00F5720B">
      <w:rPr>
        <w:rFonts w:eastAsia="等线"/>
        <w:b/>
        <w:color w:val="3DAAD7"/>
        <w:sz w:val="21"/>
        <w:szCs w:val="21"/>
      </w:rPr>
      <w:t>QDM551-EA-QN</w:t>
    </w:r>
    <w:r w:rsidR="00F5720B">
      <w:rPr>
        <w:rFonts w:eastAsia="等线" w:hint="eastAsia"/>
        <w:b/>
        <w:color w:val="3DAAD7"/>
        <w:sz w:val="21"/>
        <w:szCs w:val="21"/>
      </w:rPr>
      <w:t>A</w:t>
    </w:r>
    <w:r>
      <w:rPr>
        <w:rFonts w:hint="eastAsia"/>
        <w:b/>
        <w:color w:val="3DAAD7"/>
        <w:sz w:val="21"/>
        <w:szCs w:val="21"/>
      </w:rPr>
      <w:t>测试报告</w:t>
    </w:r>
  </w:p>
  <w:p w:rsidR="003004D4" w:rsidRDefault="003004D4">
    <w:pPr>
      <w:pStyle w:val="a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60C6" w:rsidRDefault="003004D4" w:rsidP="00665C16">
    <w:pPr>
      <w:pStyle w:val="a4"/>
      <w:jc w:val="right"/>
      <w:rPr>
        <w:rFonts w:cs="Arial"/>
        <w:b/>
        <w:kern w:val="0"/>
        <w:sz w:val="21"/>
        <w:szCs w:val="21"/>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72893" o:spid="_x0000_s1166" type="#_x0000_t136" style="position:absolute;left:0;text-align:left;margin-left:0;margin-top:0;width:295.5pt;height:89.25pt;rotation:315;z-index:-251658752;mso-position-horizontal:center;mso-position-horizontal-relative:margin;mso-position-vertical:center;mso-position-vertical-relative:margin" o:allowincell="f" fillcolor="silver" stroked="f">
          <v:fill opacity=".5"/>
          <v:textpath style="font-family:&quot;Arial&quot;;font-size:80pt" string="External"/>
        </v:shape>
      </w:pict>
    </w:r>
    <w:r w:rsidR="009460C6">
      <w:rPr>
        <w:b/>
        <w:noProof/>
        <w:kern w:val="0"/>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44" type="#_x0000_t75" style="position:absolute;left:0;text-align:left;margin-left:-6.95pt;margin-top:3.3pt;width:70.15pt;height:18.55pt;z-index:2516556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">
          <v:imagedata r:id="rId1" o:title=""/>
        </v:shape>
      </w:pict>
    </w:r>
    <w:r w:rsidR="009460C6">
      <w:rPr>
        <w:rFonts w:hint="eastAsia"/>
        <w:kern w:val="96"/>
      </w:rPr>
      <w:t xml:space="preserve">                                                                       </w:t>
    </w:r>
  </w:p>
  <w:p w:rsidR="009460C6" w:rsidRPr="00CB2433" w:rsidRDefault="009460C6" w:rsidP="00665C16">
    <w:pPr>
      <w:pStyle w:val="a4"/>
      <w:wordWrap w:val="0"/>
      <w:jc w:val="right"/>
      <w:rPr>
        <w:rFonts w:hint="eastAsia"/>
      </w:rPr>
    </w:pPr>
    <w:r>
      <w:rPr>
        <w:rFonts w:cs="Arial" w:hint="eastAsia"/>
        <w:b/>
        <w:kern w:val="0"/>
        <w:sz w:val="21"/>
        <w:szCs w:val="21"/>
      </w:rPr>
      <w:t xml:space="preserve">                                               </w:t>
    </w:r>
    <w:r>
      <w:rPr>
        <w:noProof/>
      </w:rPr>
      <w:pict>
        <v:rect id="_x0000_s1143" style="position:absolute;left:0;text-align:left;margin-left:-11.35pt;margin-top:18.3pt;width:510.25pt;height:1.7pt;z-index:251654656;visibility:visible;mso-position-horizontal-relative:text;mso-position-vertical-relative:text" fillcolor="#3daad7" stroked="f" strokecolor="#166eb6"/>
      </w:pict>
    </w:r>
    <w:r>
      <w:rPr>
        <w:rFonts w:hint="eastAsia"/>
        <w:b/>
        <w:kern w:val="0"/>
        <w:sz w:val="21"/>
        <w:szCs w:val="21"/>
      </w:rPr>
      <w:t xml:space="preserve">                             </w:t>
    </w:r>
    <w:r>
      <w:rPr>
        <w:b/>
        <w:sz w:val="21"/>
        <w:szCs w:val="21"/>
      </w:rPr>
      <w:t>XXX</w:t>
    </w:r>
    <w:r>
      <w:rPr>
        <w:rFonts w:hint="eastAsia"/>
        <w:b/>
        <w:sz w:val="21"/>
        <w:szCs w:val="21"/>
      </w:rPr>
      <w:t>参考设计手册</w:t>
    </w:r>
    <w:r>
      <w:rPr>
        <w:rFonts w:hint="eastAsia"/>
        <w:b/>
        <w:kern w:val="0"/>
        <w:sz w:val="21"/>
        <w:szCs w:val="21"/>
      </w:rPr>
      <w:t xml:space="preserve">                 </w:t>
    </w:r>
  </w:p>
  <w:p w:rsidR="009460C6" w:rsidRPr="00E560E9" w:rsidRDefault="009460C6" w:rsidP="00665C16">
    <w:pPr>
      <w:pStyle w:val="a4"/>
      <w:wordWrap w:val="0"/>
      <w:jc w:val="right"/>
    </w:pPr>
    <w:r>
      <w:tab/>
    </w:r>
    <w:r>
      <w:tab/>
    </w:r>
  </w:p>
  <w:p w:rsidR="009460C6" w:rsidRPr="00B0023D" w:rsidRDefault="009460C6" w:rsidP="00665C16">
    <w:pPr>
      <w:pStyle w:val="a4"/>
      <w:jc w:val="right"/>
      <w:rPr>
        <w:rFonts w:cs="Arial" w:hint="eastAsia"/>
        <w:b/>
        <w:kern w:val="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712F"/>
    <w:multiLevelType w:val="multilevel"/>
    <w:tmpl w:val="3F2A8500"/>
    <w:lvl w:ilvl="0">
      <w:start w:val="1"/>
      <w:numFmt w:val="decimal"/>
      <w:pStyle w:val="Quectel1"/>
      <w:lvlText w:val="%1"/>
      <w:lvlJc w:val="left"/>
      <w:pPr>
        <w:ind w:left="420" w:hanging="420"/>
      </w:pPr>
      <w:rPr>
        <w:rFonts w:ascii="Bookman Old Style" w:hAnsi="Bookman Old Style" w:cs="Arial" w:hint="default"/>
        <w:b/>
        <w:bCs w:val="0"/>
        <w:i w:val="0"/>
        <w:iCs w:val="0"/>
        <w:caps w:val="0"/>
        <w:smallCaps w:val="0"/>
        <w:strike w:val="0"/>
        <w:dstrike w:val="0"/>
        <w:outline w:val="0"/>
        <w:shadow w:val="0"/>
        <w:emboss w:val="0"/>
        <w:imprint w:val="0"/>
        <w:noProof w:val="0"/>
        <w:snapToGrid w:val="0"/>
        <w:vanish w:val="0"/>
        <w:color w:val="404040"/>
        <w:spacing w:val="0"/>
        <w:w w:val="0"/>
        <w:kern w:val="0"/>
        <w:position w:val="0"/>
        <w:sz w:val="84"/>
        <w:szCs w:val="84"/>
        <w:u w:val="none"/>
        <w:vertAlign w:val="baseline"/>
        <w:em w:val="none"/>
      </w:rPr>
    </w:lvl>
    <w:lvl w:ilvl="1">
      <w:start w:val="1"/>
      <w:numFmt w:val="decimal"/>
      <w:pStyle w:val="Quectel2"/>
      <w:isLgl/>
      <w:lvlText w:val="%1.%2."/>
      <w:lvlJc w:val="left"/>
      <w:pPr>
        <w:ind w:left="720" w:hanging="720"/>
      </w:pPr>
      <w:rPr>
        <w:rFonts w:ascii="Arial" w:hAnsi="Arial" w:cs="Arial" w:hint="default"/>
        <w:b/>
        <w:bCs w:val="0"/>
        <w:i w:val="0"/>
        <w:iCs w:val="0"/>
        <w:caps w:val="0"/>
        <w:smallCaps w:val="0"/>
        <w:strike w:val="0"/>
        <w:dstrike w:val="0"/>
        <w:outline w:val="0"/>
        <w:shadow w:val="0"/>
        <w:emboss w:val="0"/>
        <w:imprint w:val="0"/>
        <w:noProof w:val="0"/>
        <w:snapToGrid w:val="0"/>
        <w:vanish w:val="0"/>
        <w:color w:val="404040"/>
        <w:spacing w:val="0"/>
        <w:w w:val="0"/>
        <w:kern w:val="0"/>
        <w:position w:val="0"/>
        <w:szCs w:val="0"/>
        <w:u w:val="none"/>
        <w:vertAlign w:val="baseline"/>
        <w:em w:val="none"/>
      </w:rPr>
    </w:lvl>
    <w:lvl w:ilvl="2">
      <w:start w:val="1"/>
      <w:numFmt w:val="decimal"/>
      <w:isLgl/>
      <w:lvlText w:val="%1.%2.%3."/>
      <w:lvlJc w:val="left"/>
      <w:pPr>
        <w:ind w:left="1146" w:hanging="720"/>
      </w:pPr>
      <w:rPr>
        <w:rFonts w:ascii="Arial" w:eastAsia="宋体" w:hAnsi="Arial" w:cs="Arial" w:hint="default"/>
      </w:rPr>
    </w:lvl>
    <w:lvl w:ilvl="3">
      <w:start w:val="1"/>
      <w:numFmt w:val="decimal"/>
      <w:pStyle w:val="Quectel4"/>
      <w:isLgl/>
      <w:lvlText w:val="%1.%2.%3.%4."/>
      <w:lvlJc w:val="left"/>
      <w:pPr>
        <w:ind w:left="1080" w:hanging="1080"/>
      </w:pPr>
      <w:rPr>
        <w:rFonts w:eastAsia="宋体" w:hint="default"/>
      </w:rPr>
    </w:lvl>
    <w:lvl w:ilvl="4">
      <w:start w:val="1"/>
      <w:numFmt w:val="decimal"/>
      <w:isLgl/>
      <w:lvlText w:val="%1.%2.%3.%4.%5."/>
      <w:lvlJc w:val="left"/>
      <w:pPr>
        <w:ind w:left="1440" w:hanging="1440"/>
      </w:pPr>
      <w:rPr>
        <w:rFonts w:eastAsia="宋体" w:hint="default"/>
      </w:rPr>
    </w:lvl>
    <w:lvl w:ilvl="5">
      <w:start w:val="1"/>
      <w:numFmt w:val="decimal"/>
      <w:isLgl/>
      <w:lvlText w:val="%1.%2.%3.%4.%5.%6."/>
      <w:lvlJc w:val="left"/>
      <w:pPr>
        <w:ind w:left="1440" w:hanging="1440"/>
      </w:pPr>
      <w:rPr>
        <w:rFonts w:eastAsia="宋体" w:hint="default"/>
      </w:rPr>
    </w:lvl>
    <w:lvl w:ilvl="6">
      <w:start w:val="1"/>
      <w:numFmt w:val="decimal"/>
      <w:isLgl/>
      <w:lvlText w:val="%1.%2.%3.%4.%5.%6.%7."/>
      <w:lvlJc w:val="left"/>
      <w:pPr>
        <w:ind w:left="1800" w:hanging="1800"/>
      </w:pPr>
      <w:rPr>
        <w:rFonts w:eastAsia="宋体" w:hint="default"/>
      </w:rPr>
    </w:lvl>
    <w:lvl w:ilvl="7">
      <w:start w:val="1"/>
      <w:numFmt w:val="decimal"/>
      <w:isLgl/>
      <w:lvlText w:val="%1.%2.%3.%4.%5.%6.%7.%8."/>
      <w:lvlJc w:val="left"/>
      <w:pPr>
        <w:ind w:left="2160" w:hanging="2160"/>
      </w:pPr>
      <w:rPr>
        <w:rFonts w:eastAsia="宋体" w:hint="default"/>
      </w:rPr>
    </w:lvl>
    <w:lvl w:ilvl="8">
      <w:start w:val="1"/>
      <w:numFmt w:val="decimal"/>
      <w:isLgl/>
      <w:lvlText w:val="%1.%2.%3.%4.%5.%6.%7.%8.%9."/>
      <w:lvlJc w:val="left"/>
      <w:pPr>
        <w:ind w:left="2160" w:hanging="2160"/>
      </w:pPr>
      <w:rPr>
        <w:rFonts w:eastAsia="宋体" w:hint="default"/>
      </w:rPr>
    </w:lvl>
  </w:abstractNum>
  <w:abstractNum w:abstractNumId="1" w15:restartNumberingAfterBreak="0">
    <w:nsid w:val="0F917183"/>
    <w:multiLevelType w:val="hybridMultilevel"/>
    <w:tmpl w:val="E6087DF6"/>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11760175"/>
    <w:multiLevelType w:val="hybridMultilevel"/>
    <w:tmpl w:val="A7A6216C"/>
    <w:lvl w:ilvl="0" w:tplc="BC1285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760FB3"/>
    <w:multiLevelType w:val="multilevel"/>
    <w:tmpl w:val="B36E21E0"/>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pStyle w:val="3"/>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19C251D6"/>
    <w:multiLevelType w:val="multilevel"/>
    <w:tmpl w:val="8D3811C6"/>
    <w:lvl w:ilvl="0">
      <w:start w:val="1"/>
      <w:numFmt w:val="decimal"/>
      <w:lvlText w:val="%1"/>
      <w:lvlJc w:val="left"/>
      <w:pPr>
        <w:tabs>
          <w:tab w:val="num" w:pos="432"/>
        </w:tabs>
        <w:ind w:left="432" w:hanging="432"/>
      </w:pPr>
      <w:rPr>
        <w:rFonts w:hint="eastAsia"/>
        <w:sz w:val="28"/>
        <w:szCs w:val="28"/>
      </w:rPr>
    </w:lvl>
    <w:lvl w:ilvl="1">
      <w:start w:val="1"/>
      <w:numFmt w:val="decimal"/>
      <w:pStyle w:val="2"/>
      <w:lvlText w:val="%1.%2"/>
      <w:lvlJc w:val="left"/>
      <w:pPr>
        <w:tabs>
          <w:tab w:val="num" w:pos="576"/>
        </w:tabs>
        <w:ind w:left="576" w:hanging="576"/>
      </w:pPr>
      <w:rPr>
        <w:rFonts w:hint="eastAsia"/>
      </w:rPr>
    </w:lvl>
    <w:lvl w:ilvl="2">
      <w:start w:val="1"/>
      <w:numFmt w:val="decimal"/>
      <w:pStyle w:val="30"/>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5" w15:restartNumberingAfterBreak="0">
    <w:nsid w:val="339E618F"/>
    <w:multiLevelType w:val="multilevel"/>
    <w:tmpl w:val="DFE4B5F0"/>
    <w:lvl w:ilvl="0">
      <w:start w:val="3"/>
      <w:numFmt w:val="decimal"/>
      <w:lvlText w:val="%1."/>
      <w:lvlJc w:val="left"/>
      <w:pPr>
        <w:ind w:left="425" w:hanging="425"/>
      </w:pPr>
      <w:rPr>
        <w:rFonts w:hint="eastAsia"/>
      </w:rPr>
    </w:lvl>
    <w:lvl w:ilvl="1">
      <w:start w:val="1"/>
      <w:numFmt w:val="decimal"/>
      <w:lvlText w:val="%1.%2."/>
      <w:lvlJc w:val="left"/>
      <w:pPr>
        <w:ind w:left="425" w:hanging="567"/>
      </w:pPr>
      <w:rPr>
        <w:rFonts w:hint="eastAsia"/>
      </w:rPr>
    </w:lvl>
    <w:lvl w:ilvl="2">
      <w:start w:val="1"/>
      <w:numFmt w:val="decimal"/>
      <w:lvlText w:val="%1.%2.%3."/>
      <w:lvlJc w:val="left"/>
      <w:pPr>
        <w:ind w:left="567" w:hanging="709"/>
      </w:pPr>
      <w:rPr>
        <w:rFonts w:hint="eastAsia"/>
      </w:rPr>
    </w:lvl>
    <w:lvl w:ilvl="3">
      <w:start w:val="1"/>
      <w:numFmt w:val="decimal"/>
      <w:lvlText w:val="%1.%2.%3.%4."/>
      <w:lvlJc w:val="left"/>
      <w:pPr>
        <w:ind w:left="709" w:hanging="851"/>
      </w:pPr>
      <w:rPr>
        <w:rFonts w:hint="eastAsia"/>
      </w:rPr>
    </w:lvl>
    <w:lvl w:ilvl="4">
      <w:start w:val="1"/>
      <w:numFmt w:val="decimal"/>
      <w:lvlText w:val="%1.%2.%3.%4.%5."/>
      <w:lvlJc w:val="left"/>
      <w:pPr>
        <w:ind w:left="850" w:hanging="992"/>
      </w:pPr>
      <w:rPr>
        <w:rFonts w:hint="eastAsia"/>
      </w:rPr>
    </w:lvl>
    <w:lvl w:ilvl="5">
      <w:start w:val="1"/>
      <w:numFmt w:val="decimal"/>
      <w:lvlText w:val="%1.%2.%3.%4.%5.%6."/>
      <w:lvlJc w:val="left"/>
      <w:pPr>
        <w:ind w:left="992" w:hanging="1134"/>
      </w:pPr>
      <w:rPr>
        <w:rFonts w:hint="eastAsia"/>
      </w:rPr>
    </w:lvl>
    <w:lvl w:ilvl="6">
      <w:start w:val="1"/>
      <w:numFmt w:val="decimal"/>
      <w:lvlText w:val="%1.%2.%3.%4.%5.%6.%7."/>
      <w:lvlJc w:val="left"/>
      <w:pPr>
        <w:ind w:left="1134" w:hanging="1276"/>
      </w:pPr>
      <w:rPr>
        <w:rFonts w:hint="eastAsia"/>
      </w:rPr>
    </w:lvl>
    <w:lvl w:ilvl="7">
      <w:start w:val="1"/>
      <w:numFmt w:val="decimal"/>
      <w:lvlText w:val="%1.%2.%3.%4.%5.%6.%7.%8."/>
      <w:lvlJc w:val="left"/>
      <w:pPr>
        <w:ind w:left="1276" w:hanging="1418"/>
      </w:pPr>
      <w:rPr>
        <w:rFonts w:hint="eastAsia"/>
      </w:rPr>
    </w:lvl>
    <w:lvl w:ilvl="8">
      <w:start w:val="1"/>
      <w:numFmt w:val="decimal"/>
      <w:lvlText w:val="%1.%2.%3.%4.%5.%6.%7.%8.%9."/>
      <w:lvlJc w:val="left"/>
      <w:pPr>
        <w:ind w:left="1417" w:hanging="1559"/>
      </w:pPr>
      <w:rPr>
        <w:rFonts w:hint="eastAsia"/>
      </w:rPr>
    </w:lvl>
  </w:abstractNum>
  <w:abstractNum w:abstractNumId="6" w15:restartNumberingAfterBreak="0">
    <w:nsid w:val="557C50DD"/>
    <w:multiLevelType w:val="hybridMultilevel"/>
    <w:tmpl w:val="08F86ACC"/>
    <w:lvl w:ilvl="0" w:tplc="97E6D026">
      <w:numFmt w:val="decimal"/>
      <w:pStyle w:val="a"/>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7" w15:restartNumberingAfterBreak="0">
    <w:nsid w:val="57A6334B"/>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8" w15:restartNumberingAfterBreak="0">
    <w:nsid w:val="57DE3556"/>
    <w:multiLevelType w:val="hybridMultilevel"/>
    <w:tmpl w:val="CBC85176"/>
    <w:lvl w:ilvl="0" w:tplc="D2463D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A15FA5"/>
    <w:multiLevelType w:val="multilevel"/>
    <w:tmpl w:val="488CB2D8"/>
    <w:styleLink w:val="1111110"/>
    <w:lvl w:ilvl="0">
      <w:start w:val="1"/>
      <w:numFmt w:val="decimal"/>
      <w:isLgl/>
      <w:suff w:val="space"/>
      <w:lvlText w:val="%1."/>
      <w:lvlJc w:val="left"/>
      <w:pPr>
        <w:ind w:left="425" w:hanging="425"/>
      </w:pPr>
      <w:rPr>
        <w:rFonts w:eastAsia="宋体" w:hint="eastAsia"/>
        <w:sz w:val="28"/>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739B59C2"/>
    <w:multiLevelType w:val="multilevel"/>
    <w:tmpl w:val="EEFC000A"/>
    <w:lvl w:ilvl="0">
      <w:start w:val="1"/>
      <w:numFmt w:val="decimal"/>
      <w:lvlText w:val="%1."/>
      <w:lvlJc w:val="left"/>
      <w:pPr>
        <w:ind w:left="850" w:hanging="425"/>
      </w:pPr>
    </w:lvl>
    <w:lvl w:ilvl="1">
      <w:start w:val="1"/>
      <w:numFmt w:val="decimal"/>
      <w:lvlText w:val="%1.%2."/>
      <w:lvlJc w:val="left"/>
      <w:pPr>
        <w:ind w:left="850" w:hanging="567"/>
      </w:pPr>
    </w:lvl>
    <w:lvl w:ilvl="2">
      <w:start w:val="1"/>
      <w:numFmt w:val="decimal"/>
      <w:lvlText w:val="%1.%2.%3."/>
      <w:lvlJc w:val="left"/>
      <w:pPr>
        <w:ind w:left="992" w:hanging="709"/>
      </w:pPr>
    </w:lvl>
    <w:lvl w:ilvl="3">
      <w:start w:val="1"/>
      <w:numFmt w:val="decimal"/>
      <w:lvlText w:val="%1.%2.%3.%4."/>
      <w:lvlJc w:val="left"/>
      <w:pPr>
        <w:ind w:left="1134" w:hanging="851"/>
      </w:pPr>
    </w:lvl>
    <w:lvl w:ilvl="4">
      <w:start w:val="1"/>
      <w:numFmt w:val="decimal"/>
      <w:lvlText w:val="%1.%2.%3.%4.%5."/>
      <w:lvlJc w:val="left"/>
      <w:pPr>
        <w:ind w:left="1275" w:hanging="992"/>
      </w:pPr>
    </w:lvl>
    <w:lvl w:ilvl="5">
      <w:start w:val="1"/>
      <w:numFmt w:val="decimal"/>
      <w:lvlText w:val="%1.%2.%3.%4.%5.%6."/>
      <w:lvlJc w:val="left"/>
      <w:pPr>
        <w:ind w:left="1417" w:hanging="1134"/>
      </w:pPr>
    </w:lvl>
    <w:lvl w:ilvl="6">
      <w:start w:val="1"/>
      <w:numFmt w:val="decimal"/>
      <w:lvlText w:val="%1.%2.%3.%4.%5.%6.%7."/>
      <w:lvlJc w:val="left"/>
      <w:pPr>
        <w:ind w:left="1559" w:hanging="1276"/>
      </w:pPr>
    </w:lvl>
    <w:lvl w:ilvl="7">
      <w:start w:val="1"/>
      <w:numFmt w:val="decimal"/>
      <w:lvlText w:val="%1.%2.%3.%4.%5.%6.%7.%8."/>
      <w:lvlJc w:val="left"/>
      <w:pPr>
        <w:ind w:left="1701" w:hanging="1418"/>
      </w:pPr>
    </w:lvl>
    <w:lvl w:ilvl="8">
      <w:start w:val="1"/>
      <w:numFmt w:val="decimal"/>
      <w:lvlText w:val="%1.%2.%3.%4.%5.%6.%7.%8.%9."/>
      <w:lvlJc w:val="left"/>
      <w:pPr>
        <w:ind w:left="1842" w:hanging="1559"/>
      </w:pPr>
    </w:lvl>
  </w:abstractNum>
  <w:num w:numId="1" w16cid:durableId="933782078">
    <w:abstractNumId w:val="3"/>
  </w:num>
  <w:num w:numId="2" w16cid:durableId="645863033">
    <w:abstractNumId w:val="9"/>
  </w:num>
  <w:num w:numId="3" w16cid:durableId="1387680587">
    <w:abstractNumId w:val="7"/>
  </w:num>
  <w:num w:numId="4" w16cid:durableId="450248303">
    <w:abstractNumId w:val="4"/>
  </w:num>
  <w:num w:numId="5" w16cid:durableId="1723865187">
    <w:abstractNumId w:val="0"/>
  </w:num>
  <w:num w:numId="6" w16cid:durableId="1196500769">
    <w:abstractNumId w:val="1"/>
  </w:num>
  <w:num w:numId="7" w16cid:durableId="912857743">
    <w:abstractNumId w:val="10"/>
  </w:num>
  <w:num w:numId="8" w16cid:durableId="604532789">
    <w:abstractNumId w:val="6"/>
  </w:num>
  <w:num w:numId="9" w16cid:durableId="1971782034">
    <w:abstractNumId w:val="5"/>
  </w:num>
  <w:num w:numId="10" w16cid:durableId="109709109">
    <w:abstractNumId w:val="2"/>
  </w:num>
  <w:num w:numId="11" w16cid:durableId="691995902">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19"/>
  <w:drawingGridHorizontalSpacing w:val="105"/>
  <w:drawingGridVerticalSpacing w:val="156"/>
  <w:displayHorizontalDrawingGridEvery w:val="0"/>
  <w:displayVerticalDrawingGridEvery w:val="2"/>
  <w:characterSpacingControl w:val="compressPunctuation"/>
  <w:hdrShapeDefaults>
    <o:shapedefaults v:ext="edit" spidmax="2075" fill="f" fillcolor="white" stroke="f">
      <v:fill color="white"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46BA"/>
    <w:rsid w:val="00000979"/>
    <w:rsid w:val="0000150A"/>
    <w:rsid w:val="00001532"/>
    <w:rsid w:val="00001726"/>
    <w:rsid w:val="00002A82"/>
    <w:rsid w:val="00002EB3"/>
    <w:rsid w:val="0000412C"/>
    <w:rsid w:val="00004435"/>
    <w:rsid w:val="0000462C"/>
    <w:rsid w:val="00006B04"/>
    <w:rsid w:val="00006B73"/>
    <w:rsid w:val="0000726E"/>
    <w:rsid w:val="00007646"/>
    <w:rsid w:val="00010337"/>
    <w:rsid w:val="000109B4"/>
    <w:rsid w:val="00010CA5"/>
    <w:rsid w:val="00011827"/>
    <w:rsid w:val="000129D3"/>
    <w:rsid w:val="00013C15"/>
    <w:rsid w:val="00014053"/>
    <w:rsid w:val="000141C2"/>
    <w:rsid w:val="00014F27"/>
    <w:rsid w:val="00014F99"/>
    <w:rsid w:val="0001565F"/>
    <w:rsid w:val="00016167"/>
    <w:rsid w:val="000163D9"/>
    <w:rsid w:val="000165C9"/>
    <w:rsid w:val="00017269"/>
    <w:rsid w:val="000172A2"/>
    <w:rsid w:val="00017743"/>
    <w:rsid w:val="00020903"/>
    <w:rsid w:val="00021936"/>
    <w:rsid w:val="00021F01"/>
    <w:rsid w:val="000223E0"/>
    <w:rsid w:val="00022925"/>
    <w:rsid w:val="00022AEE"/>
    <w:rsid w:val="00022D65"/>
    <w:rsid w:val="0002343C"/>
    <w:rsid w:val="000235D2"/>
    <w:rsid w:val="00023D1C"/>
    <w:rsid w:val="000240FB"/>
    <w:rsid w:val="0002543D"/>
    <w:rsid w:val="0002587D"/>
    <w:rsid w:val="000262BA"/>
    <w:rsid w:val="000263D4"/>
    <w:rsid w:val="00026477"/>
    <w:rsid w:val="000270E8"/>
    <w:rsid w:val="00027213"/>
    <w:rsid w:val="0002789C"/>
    <w:rsid w:val="00031D5C"/>
    <w:rsid w:val="00033D87"/>
    <w:rsid w:val="0003439A"/>
    <w:rsid w:val="00034DC2"/>
    <w:rsid w:val="00034F84"/>
    <w:rsid w:val="00035A03"/>
    <w:rsid w:val="00035A3C"/>
    <w:rsid w:val="00035CA2"/>
    <w:rsid w:val="0003684F"/>
    <w:rsid w:val="00036882"/>
    <w:rsid w:val="00036B6A"/>
    <w:rsid w:val="00036CC2"/>
    <w:rsid w:val="00036F79"/>
    <w:rsid w:val="00037221"/>
    <w:rsid w:val="000374B9"/>
    <w:rsid w:val="00040001"/>
    <w:rsid w:val="00042314"/>
    <w:rsid w:val="00042633"/>
    <w:rsid w:val="00042AA0"/>
    <w:rsid w:val="00042D61"/>
    <w:rsid w:val="00042FA8"/>
    <w:rsid w:val="00043676"/>
    <w:rsid w:val="000437C7"/>
    <w:rsid w:val="00043D92"/>
    <w:rsid w:val="000443D4"/>
    <w:rsid w:val="00044576"/>
    <w:rsid w:val="0004551E"/>
    <w:rsid w:val="0004586C"/>
    <w:rsid w:val="000464C4"/>
    <w:rsid w:val="000479ED"/>
    <w:rsid w:val="00047BD2"/>
    <w:rsid w:val="00047E12"/>
    <w:rsid w:val="00047E60"/>
    <w:rsid w:val="00051014"/>
    <w:rsid w:val="00051780"/>
    <w:rsid w:val="00051C2F"/>
    <w:rsid w:val="00051C9C"/>
    <w:rsid w:val="0005226C"/>
    <w:rsid w:val="000525C1"/>
    <w:rsid w:val="0005318F"/>
    <w:rsid w:val="00053552"/>
    <w:rsid w:val="00053775"/>
    <w:rsid w:val="00053D55"/>
    <w:rsid w:val="0005532B"/>
    <w:rsid w:val="000553CD"/>
    <w:rsid w:val="00055E0F"/>
    <w:rsid w:val="000564CF"/>
    <w:rsid w:val="00056798"/>
    <w:rsid w:val="000576F7"/>
    <w:rsid w:val="0006053A"/>
    <w:rsid w:val="0006099F"/>
    <w:rsid w:val="00060A2D"/>
    <w:rsid w:val="00061AA4"/>
    <w:rsid w:val="00062174"/>
    <w:rsid w:val="0006234B"/>
    <w:rsid w:val="000647D4"/>
    <w:rsid w:val="00064B3B"/>
    <w:rsid w:val="0006549E"/>
    <w:rsid w:val="00065938"/>
    <w:rsid w:val="000659AA"/>
    <w:rsid w:val="000662D3"/>
    <w:rsid w:val="000665FC"/>
    <w:rsid w:val="00066C5B"/>
    <w:rsid w:val="00066DF3"/>
    <w:rsid w:val="00066E89"/>
    <w:rsid w:val="000675B3"/>
    <w:rsid w:val="00067619"/>
    <w:rsid w:val="00071151"/>
    <w:rsid w:val="00071280"/>
    <w:rsid w:val="00071906"/>
    <w:rsid w:val="00071938"/>
    <w:rsid w:val="00071E20"/>
    <w:rsid w:val="00072025"/>
    <w:rsid w:val="00072EB8"/>
    <w:rsid w:val="00073A68"/>
    <w:rsid w:val="00074889"/>
    <w:rsid w:val="00074A66"/>
    <w:rsid w:val="00074BE4"/>
    <w:rsid w:val="00074C68"/>
    <w:rsid w:val="000752B7"/>
    <w:rsid w:val="000752C2"/>
    <w:rsid w:val="00076018"/>
    <w:rsid w:val="0007678F"/>
    <w:rsid w:val="00076C0F"/>
    <w:rsid w:val="00076D19"/>
    <w:rsid w:val="00077229"/>
    <w:rsid w:val="000779ED"/>
    <w:rsid w:val="00077C0D"/>
    <w:rsid w:val="000801C3"/>
    <w:rsid w:val="0008037D"/>
    <w:rsid w:val="00080EEC"/>
    <w:rsid w:val="0008123D"/>
    <w:rsid w:val="0008182F"/>
    <w:rsid w:val="000818DD"/>
    <w:rsid w:val="00081DA4"/>
    <w:rsid w:val="00081F5D"/>
    <w:rsid w:val="000826EC"/>
    <w:rsid w:val="000826F3"/>
    <w:rsid w:val="00082BB2"/>
    <w:rsid w:val="00083444"/>
    <w:rsid w:val="0008345D"/>
    <w:rsid w:val="00083A5C"/>
    <w:rsid w:val="00083F44"/>
    <w:rsid w:val="00084A7D"/>
    <w:rsid w:val="00085863"/>
    <w:rsid w:val="00085B01"/>
    <w:rsid w:val="00085F51"/>
    <w:rsid w:val="000862AC"/>
    <w:rsid w:val="000866FA"/>
    <w:rsid w:val="0008784B"/>
    <w:rsid w:val="0008799C"/>
    <w:rsid w:val="00087B9B"/>
    <w:rsid w:val="00087E90"/>
    <w:rsid w:val="00090151"/>
    <w:rsid w:val="00090D17"/>
    <w:rsid w:val="00090E38"/>
    <w:rsid w:val="00090EA6"/>
    <w:rsid w:val="000912B1"/>
    <w:rsid w:val="00091375"/>
    <w:rsid w:val="00091519"/>
    <w:rsid w:val="00091DEE"/>
    <w:rsid w:val="00092194"/>
    <w:rsid w:val="00092351"/>
    <w:rsid w:val="000928DA"/>
    <w:rsid w:val="00092A44"/>
    <w:rsid w:val="000934D8"/>
    <w:rsid w:val="000940FE"/>
    <w:rsid w:val="00094F20"/>
    <w:rsid w:val="00095666"/>
    <w:rsid w:val="000962DB"/>
    <w:rsid w:val="0009631C"/>
    <w:rsid w:val="00096373"/>
    <w:rsid w:val="00096793"/>
    <w:rsid w:val="000973A6"/>
    <w:rsid w:val="00097561"/>
    <w:rsid w:val="00097D0F"/>
    <w:rsid w:val="00097F7C"/>
    <w:rsid w:val="000A0336"/>
    <w:rsid w:val="000A10C5"/>
    <w:rsid w:val="000A1762"/>
    <w:rsid w:val="000A21DC"/>
    <w:rsid w:val="000A267F"/>
    <w:rsid w:val="000A2EA0"/>
    <w:rsid w:val="000A2FF8"/>
    <w:rsid w:val="000A311B"/>
    <w:rsid w:val="000A3191"/>
    <w:rsid w:val="000A31F1"/>
    <w:rsid w:val="000A3241"/>
    <w:rsid w:val="000A3773"/>
    <w:rsid w:val="000A37CD"/>
    <w:rsid w:val="000A3C69"/>
    <w:rsid w:val="000A4019"/>
    <w:rsid w:val="000A4D53"/>
    <w:rsid w:val="000A5163"/>
    <w:rsid w:val="000A5E82"/>
    <w:rsid w:val="000A5F74"/>
    <w:rsid w:val="000A5FF8"/>
    <w:rsid w:val="000A6745"/>
    <w:rsid w:val="000A6B32"/>
    <w:rsid w:val="000A7623"/>
    <w:rsid w:val="000A768C"/>
    <w:rsid w:val="000A7E00"/>
    <w:rsid w:val="000B03AC"/>
    <w:rsid w:val="000B08C6"/>
    <w:rsid w:val="000B0917"/>
    <w:rsid w:val="000B32E8"/>
    <w:rsid w:val="000B3C2F"/>
    <w:rsid w:val="000B4442"/>
    <w:rsid w:val="000B4A2A"/>
    <w:rsid w:val="000B4AE4"/>
    <w:rsid w:val="000B4AF6"/>
    <w:rsid w:val="000B4DBA"/>
    <w:rsid w:val="000B4E9C"/>
    <w:rsid w:val="000B5FA5"/>
    <w:rsid w:val="000B64FA"/>
    <w:rsid w:val="000B6AF2"/>
    <w:rsid w:val="000B75ED"/>
    <w:rsid w:val="000B7782"/>
    <w:rsid w:val="000B7D76"/>
    <w:rsid w:val="000C007E"/>
    <w:rsid w:val="000C0C5C"/>
    <w:rsid w:val="000C0E11"/>
    <w:rsid w:val="000C1396"/>
    <w:rsid w:val="000C194D"/>
    <w:rsid w:val="000C25B4"/>
    <w:rsid w:val="000C264B"/>
    <w:rsid w:val="000C31A1"/>
    <w:rsid w:val="000C33C6"/>
    <w:rsid w:val="000C43C2"/>
    <w:rsid w:val="000C4AFE"/>
    <w:rsid w:val="000C4C45"/>
    <w:rsid w:val="000C4DB7"/>
    <w:rsid w:val="000C53B3"/>
    <w:rsid w:val="000C5F17"/>
    <w:rsid w:val="000C60A1"/>
    <w:rsid w:val="000C6442"/>
    <w:rsid w:val="000C7217"/>
    <w:rsid w:val="000C7310"/>
    <w:rsid w:val="000C74F8"/>
    <w:rsid w:val="000C7AB5"/>
    <w:rsid w:val="000C7CA2"/>
    <w:rsid w:val="000C7CEC"/>
    <w:rsid w:val="000C7F2E"/>
    <w:rsid w:val="000D03CD"/>
    <w:rsid w:val="000D094B"/>
    <w:rsid w:val="000D0AA9"/>
    <w:rsid w:val="000D14E1"/>
    <w:rsid w:val="000D166E"/>
    <w:rsid w:val="000D16AB"/>
    <w:rsid w:val="000D1761"/>
    <w:rsid w:val="000D1F5D"/>
    <w:rsid w:val="000D2FC9"/>
    <w:rsid w:val="000D396F"/>
    <w:rsid w:val="000D3FAC"/>
    <w:rsid w:val="000D45E8"/>
    <w:rsid w:val="000D4826"/>
    <w:rsid w:val="000D4967"/>
    <w:rsid w:val="000D52B2"/>
    <w:rsid w:val="000D5F89"/>
    <w:rsid w:val="000D72FD"/>
    <w:rsid w:val="000E039C"/>
    <w:rsid w:val="000E08F6"/>
    <w:rsid w:val="000E0A8A"/>
    <w:rsid w:val="000E0D16"/>
    <w:rsid w:val="000E10D2"/>
    <w:rsid w:val="000E1A57"/>
    <w:rsid w:val="000E1BA0"/>
    <w:rsid w:val="000E23BE"/>
    <w:rsid w:val="000E3096"/>
    <w:rsid w:val="000E33ED"/>
    <w:rsid w:val="000E39B4"/>
    <w:rsid w:val="000E423C"/>
    <w:rsid w:val="000E459E"/>
    <w:rsid w:val="000E4E3D"/>
    <w:rsid w:val="000E583F"/>
    <w:rsid w:val="000E637A"/>
    <w:rsid w:val="000E69BF"/>
    <w:rsid w:val="000E7253"/>
    <w:rsid w:val="000F01C6"/>
    <w:rsid w:val="000F03A4"/>
    <w:rsid w:val="000F0582"/>
    <w:rsid w:val="000F09B0"/>
    <w:rsid w:val="000F0ADA"/>
    <w:rsid w:val="000F0B26"/>
    <w:rsid w:val="000F0C8A"/>
    <w:rsid w:val="000F0D41"/>
    <w:rsid w:val="000F1734"/>
    <w:rsid w:val="000F17E2"/>
    <w:rsid w:val="000F2143"/>
    <w:rsid w:val="000F21BE"/>
    <w:rsid w:val="000F21C3"/>
    <w:rsid w:val="000F28E7"/>
    <w:rsid w:val="000F2E28"/>
    <w:rsid w:val="000F3E39"/>
    <w:rsid w:val="000F3FFF"/>
    <w:rsid w:val="000F417C"/>
    <w:rsid w:val="000F46BA"/>
    <w:rsid w:val="000F4E41"/>
    <w:rsid w:val="000F5023"/>
    <w:rsid w:val="000F5E20"/>
    <w:rsid w:val="000F647C"/>
    <w:rsid w:val="00101C2F"/>
    <w:rsid w:val="001023F0"/>
    <w:rsid w:val="001026E8"/>
    <w:rsid w:val="00102AE5"/>
    <w:rsid w:val="00102CC5"/>
    <w:rsid w:val="001035FE"/>
    <w:rsid w:val="00103AEB"/>
    <w:rsid w:val="00104074"/>
    <w:rsid w:val="001043B5"/>
    <w:rsid w:val="0010488B"/>
    <w:rsid w:val="0010493D"/>
    <w:rsid w:val="00104A00"/>
    <w:rsid w:val="00104DD2"/>
    <w:rsid w:val="00105749"/>
    <w:rsid w:val="00105E12"/>
    <w:rsid w:val="00105F31"/>
    <w:rsid w:val="00106761"/>
    <w:rsid w:val="00106FAC"/>
    <w:rsid w:val="00106FD9"/>
    <w:rsid w:val="001070A2"/>
    <w:rsid w:val="00107210"/>
    <w:rsid w:val="00107D8E"/>
    <w:rsid w:val="00110BF3"/>
    <w:rsid w:val="00110C1B"/>
    <w:rsid w:val="001127BD"/>
    <w:rsid w:val="00112A3E"/>
    <w:rsid w:val="00113244"/>
    <w:rsid w:val="00113808"/>
    <w:rsid w:val="0011391A"/>
    <w:rsid w:val="001162D5"/>
    <w:rsid w:val="00116AA2"/>
    <w:rsid w:val="00116C5B"/>
    <w:rsid w:val="00117447"/>
    <w:rsid w:val="00117462"/>
    <w:rsid w:val="00117686"/>
    <w:rsid w:val="0011789F"/>
    <w:rsid w:val="00117A75"/>
    <w:rsid w:val="00117D5D"/>
    <w:rsid w:val="00120134"/>
    <w:rsid w:val="00120E2A"/>
    <w:rsid w:val="00120E67"/>
    <w:rsid w:val="00120F09"/>
    <w:rsid w:val="0012126C"/>
    <w:rsid w:val="00121436"/>
    <w:rsid w:val="00121DC4"/>
    <w:rsid w:val="0012231B"/>
    <w:rsid w:val="00122396"/>
    <w:rsid w:val="001226A2"/>
    <w:rsid w:val="0012314D"/>
    <w:rsid w:val="0012344B"/>
    <w:rsid w:val="0012358D"/>
    <w:rsid w:val="0012371D"/>
    <w:rsid w:val="00124E43"/>
    <w:rsid w:val="00124E58"/>
    <w:rsid w:val="001259AE"/>
    <w:rsid w:val="001267BD"/>
    <w:rsid w:val="00126B8A"/>
    <w:rsid w:val="0012709C"/>
    <w:rsid w:val="00127376"/>
    <w:rsid w:val="00130297"/>
    <w:rsid w:val="00130B9F"/>
    <w:rsid w:val="0013185A"/>
    <w:rsid w:val="00132911"/>
    <w:rsid w:val="00132D46"/>
    <w:rsid w:val="00133235"/>
    <w:rsid w:val="00133469"/>
    <w:rsid w:val="00133B5A"/>
    <w:rsid w:val="00133D51"/>
    <w:rsid w:val="001344A9"/>
    <w:rsid w:val="00134C0C"/>
    <w:rsid w:val="00134D62"/>
    <w:rsid w:val="00136BA7"/>
    <w:rsid w:val="001374A8"/>
    <w:rsid w:val="0014044D"/>
    <w:rsid w:val="00141733"/>
    <w:rsid w:val="00141E2E"/>
    <w:rsid w:val="001422B6"/>
    <w:rsid w:val="00142556"/>
    <w:rsid w:val="00142729"/>
    <w:rsid w:val="0014276F"/>
    <w:rsid w:val="00143679"/>
    <w:rsid w:val="00143868"/>
    <w:rsid w:val="00144BFC"/>
    <w:rsid w:val="00145E27"/>
    <w:rsid w:val="00146067"/>
    <w:rsid w:val="00146CA1"/>
    <w:rsid w:val="00146D44"/>
    <w:rsid w:val="00146F26"/>
    <w:rsid w:val="001473B8"/>
    <w:rsid w:val="0015089E"/>
    <w:rsid w:val="00150A5F"/>
    <w:rsid w:val="00150CED"/>
    <w:rsid w:val="00150F15"/>
    <w:rsid w:val="00151412"/>
    <w:rsid w:val="001520A7"/>
    <w:rsid w:val="001528C2"/>
    <w:rsid w:val="001530FD"/>
    <w:rsid w:val="0015407B"/>
    <w:rsid w:val="001549F2"/>
    <w:rsid w:val="00154A0F"/>
    <w:rsid w:val="00154B98"/>
    <w:rsid w:val="001552B9"/>
    <w:rsid w:val="00155B3A"/>
    <w:rsid w:val="00156203"/>
    <w:rsid w:val="001567E8"/>
    <w:rsid w:val="00157565"/>
    <w:rsid w:val="00157769"/>
    <w:rsid w:val="00157E8D"/>
    <w:rsid w:val="00157F75"/>
    <w:rsid w:val="00160709"/>
    <w:rsid w:val="00160F37"/>
    <w:rsid w:val="001618E9"/>
    <w:rsid w:val="00161B04"/>
    <w:rsid w:val="00162431"/>
    <w:rsid w:val="001625AB"/>
    <w:rsid w:val="00163C84"/>
    <w:rsid w:val="0016427D"/>
    <w:rsid w:val="00164960"/>
    <w:rsid w:val="00164F73"/>
    <w:rsid w:val="0016540E"/>
    <w:rsid w:val="0016551F"/>
    <w:rsid w:val="0016666F"/>
    <w:rsid w:val="00166A96"/>
    <w:rsid w:val="00167004"/>
    <w:rsid w:val="00167ACB"/>
    <w:rsid w:val="00170777"/>
    <w:rsid w:val="00170A9C"/>
    <w:rsid w:val="001710CB"/>
    <w:rsid w:val="00171C9A"/>
    <w:rsid w:val="00171DFE"/>
    <w:rsid w:val="00172E7E"/>
    <w:rsid w:val="00173147"/>
    <w:rsid w:val="001734B8"/>
    <w:rsid w:val="00173DA6"/>
    <w:rsid w:val="00174B84"/>
    <w:rsid w:val="0017635D"/>
    <w:rsid w:val="00176525"/>
    <w:rsid w:val="0017713D"/>
    <w:rsid w:val="0017713E"/>
    <w:rsid w:val="00177187"/>
    <w:rsid w:val="0017727B"/>
    <w:rsid w:val="00180023"/>
    <w:rsid w:val="00180912"/>
    <w:rsid w:val="001811BF"/>
    <w:rsid w:val="00181566"/>
    <w:rsid w:val="001815CE"/>
    <w:rsid w:val="001818F3"/>
    <w:rsid w:val="00181AA2"/>
    <w:rsid w:val="001821B6"/>
    <w:rsid w:val="001821D7"/>
    <w:rsid w:val="0018279A"/>
    <w:rsid w:val="00182D16"/>
    <w:rsid w:val="00183221"/>
    <w:rsid w:val="001837A9"/>
    <w:rsid w:val="001841AD"/>
    <w:rsid w:val="00184EB3"/>
    <w:rsid w:val="001855BF"/>
    <w:rsid w:val="00185D49"/>
    <w:rsid w:val="0018694D"/>
    <w:rsid w:val="00187350"/>
    <w:rsid w:val="00187AFB"/>
    <w:rsid w:val="00190BFF"/>
    <w:rsid w:val="00190D74"/>
    <w:rsid w:val="0019175F"/>
    <w:rsid w:val="00191820"/>
    <w:rsid w:val="001918DD"/>
    <w:rsid w:val="001918E0"/>
    <w:rsid w:val="00191D6F"/>
    <w:rsid w:val="00192089"/>
    <w:rsid w:val="00192C9D"/>
    <w:rsid w:val="00192F61"/>
    <w:rsid w:val="00193556"/>
    <w:rsid w:val="001936DA"/>
    <w:rsid w:val="0019534B"/>
    <w:rsid w:val="00196040"/>
    <w:rsid w:val="00196575"/>
    <w:rsid w:val="001968B3"/>
    <w:rsid w:val="00196CA2"/>
    <w:rsid w:val="00196D1D"/>
    <w:rsid w:val="00197061"/>
    <w:rsid w:val="00197266"/>
    <w:rsid w:val="00197EA9"/>
    <w:rsid w:val="00197FAC"/>
    <w:rsid w:val="001A01ED"/>
    <w:rsid w:val="001A07CB"/>
    <w:rsid w:val="001A0F25"/>
    <w:rsid w:val="001A18B5"/>
    <w:rsid w:val="001A1CB0"/>
    <w:rsid w:val="001A1D3C"/>
    <w:rsid w:val="001A1E64"/>
    <w:rsid w:val="001A227B"/>
    <w:rsid w:val="001A29ED"/>
    <w:rsid w:val="001A2BA9"/>
    <w:rsid w:val="001A2C31"/>
    <w:rsid w:val="001A31D0"/>
    <w:rsid w:val="001A3214"/>
    <w:rsid w:val="001A380F"/>
    <w:rsid w:val="001A3BE7"/>
    <w:rsid w:val="001A4839"/>
    <w:rsid w:val="001A49C7"/>
    <w:rsid w:val="001A4DC2"/>
    <w:rsid w:val="001A6153"/>
    <w:rsid w:val="001A6335"/>
    <w:rsid w:val="001A66DD"/>
    <w:rsid w:val="001A67A8"/>
    <w:rsid w:val="001A6926"/>
    <w:rsid w:val="001A6AF9"/>
    <w:rsid w:val="001A705A"/>
    <w:rsid w:val="001A72C6"/>
    <w:rsid w:val="001A76FF"/>
    <w:rsid w:val="001A7FAF"/>
    <w:rsid w:val="001B1573"/>
    <w:rsid w:val="001B2840"/>
    <w:rsid w:val="001B4A85"/>
    <w:rsid w:val="001B5134"/>
    <w:rsid w:val="001B57A7"/>
    <w:rsid w:val="001B5DDD"/>
    <w:rsid w:val="001B623E"/>
    <w:rsid w:val="001B65B8"/>
    <w:rsid w:val="001B7BF0"/>
    <w:rsid w:val="001B7C6F"/>
    <w:rsid w:val="001C0A2A"/>
    <w:rsid w:val="001C0E92"/>
    <w:rsid w:val="001C183B"/>
    <w:rsid w:val="001C1F16"/>
    <w:rsid w:val="001C1FAC"/>
    <w:rsid w:val="001C3242"/>
    <w:rsid w:val="001C37B4"/>
    <w:rsid w:val="001C3B43"/>
    <w:rsid w:val="001C588B"/>
    <w:rsid w:val="001C5AE0"/>
    <w:rsid w:val="001C63D6"/>
    <w:rsid w:val="001C6746"/>
    <w:rsid w:val="001C69B9"/>
    <w:rsid w:val="001C69F5"/>
    <w:rsid w:val="001D0824"/>
    <w:rsid w:val="001D11E4"/>
    <w:rsid w:val="001D291C"/>
    <w:rsid w:val="001D2C68"/>
    <w:rsid w:val="001D2C8A"/>
    <w:rsid w:val="001D2CD3"/>
    <w:rsid w:val="001D37A3"/>
    <w:rsid w:val="001D380F"/>
    <w:rsid w:val="001D394A"/>
    <w:rsid w:val="001D4162"/>
    <w:rsid w:val="001D469A"/>
    <w:rsid w:val="001D4D2A"/>
    <w:rsid w:val="001D50EA"/>
    <w:rsid w:val="001D5BCC"/>
    <w:rsid w:val="001D5FE3"/>
    <w:rsid w:val="001D600C"/>
    <w:rsid w:val="001D6030"/>
    <w:rsid w:val="001D6263"/>
    <w:rsid w:val="001D653D"/>
    <w:rsid w:val="001D6E80"/>
    <w:rsid w:val="001D736B"/>
    <w:rsid w:val="001E00BC"/>
    <w:rsid w:val="001E042B"/>
    <w:rsid w:val="001E0964"/>
    <w:rsid w:val="001E0EE2"/>
    <w:rsid w:val="001E1960"/>
    <w:rsid w:val="001E1BE5"/>
    <w:rsid w:val="001E1E57"/>
    <w:rsid w:val="001E1F56"/>
    <w:rsid w:val="001E2203"/>
    <w:rsid w:val="001E258E"/>
    <w:rsid w:val="001E2B76"/>
    <w:rsid w:val="001E40ED"/>
    <w:rsid w:val="001E56F5"/>
    <w:rsid w:val="001E63D2"/>
    <w:rsid w:val="001E6603"/>
    <w:rsid w:val="001E6F24"/>
    <w:rsid w:val="001E7409"/>
    <w:rsid w:val="001E74D0"/>
    <w:rsid w:val="001F1914"/>
    <w:rsid w:val="001F1A9C"/>
    <w:rsid w:val="001F20B5"/>
    <w:rsid w:val="001F2BEB"/>
    <w:rsid w:val="001F2CDF"/>
    <w:rsid w:val="001F2DA2"/>
    <w:rsid w:val="001F374C"/>
    <w:rsid w:val="001F3899"/>
    <w:rsid w:val="001F38BF"/>
    <w:rsid w:val="001F3F22"/>
    <w:rsid w:val="001F46ED"/>
    <w:rsid w:val="001F48EF"/>
    <w:rsid w:val="001F4AB4"/>
    <w:rsid w:val="001F4E72"/>
    <w:rsid w:val="001F5AC4"/>
    <w:rsid w:val="001F5F5C"/>
    <w:rsid w:val="001F63A4"/>
    <w:rsid w:val="001F6862"/>
    <w:rsid w:val="001F6BD4"/>
    <w:rsid w:val="001F7BA0"/>
    <w:rsid w:val="00200E32"/>
    <w:rsid w:val="00200FAD"/>
    <w:rsid w:val="002012DC"/>
    <w:rsid w:val="00202492"/>
    <w:rsid w:val="00203988"/>
    <w:rsid w:val="002044E0"/>
    <w:rsid w:val="00204DD8"/>
    <w:rsid w:val="002051D0"/>
    <w:rsid w:val="002054B9"/>
    <w:rsid w:val="00206CCA"/>
    <w:rsid w:val="00207792"/>
    <w:rsid w:val="002079C1"/>
    <w:rsid w:val="00207F5D"/>
    <w:rsid w:val="002101D7"/>
    <w:rsid w:val="00210B70"/>
    <w:rsid w:val="00210B98"/>
    <w:rsid w:val="00210F43"/>
    <w:rsid w:val="002118EA"/>
    <w:rsid w:val="00211F5E"/>
    <w:rsid w:val="00213072"/>
    <w:rsid w:val="00214B83"/>
    <w:rsid w:val="00214C14"/>
    <w:rsid w:val="002151D6"/>
    <w:rsid w:val="002151E4"/>
    <w:rsid w:val="00216201"/>
    <w:rsid w:val="002166B6"/>
    <w:rsid w:val="00216A8E"/>
    <w:rsid w:val="00216FBA"/>
    <w:rsid w:val="00217ADE"/>
    <w:rsid w:val="00220744"/>
    <w:rsid w:val="00220DC6"/>
    <w:rsid w:val="0022119C"/>
    <w:rsid w:val="00221265"/>
    <w:rsid w:val="00221B63"/>
    <w:rsid w:val="00221D10"/>
    <w:rsid w:val="002220FE"/>
    <w:rsid w:val="0022289D"/>
    <w:rsid w:val="00222D31"/>
    <w:rsid w:val="00222F1A"/>
    <w:rsid w:val="00223642"/>
    <w:rsid w:val="00223B4B"/>
    <w:rsid w:val="00223D6A"/>
    <w:rsid w:val="00224168"/>
    <w:rsid w:val="002251FC"/>
    <w:rsid w:val="00225691"/>
    <w:rsid w:val="00225A0E"/>
    <w:rsid w:val="002268AC"/>
    <w:rsid w:val="0022724C"/>
    <w:rsid w:val="00227A73"/>
    <w:rsid w:val="002306DF"/>
    <w:rsid w:val="002308AC"/>
    <w:rsid w:val="00231D1C"/>
    <w:rsid w:val="002331B4"/>
    <w:rsid w:val="0023441E"/>
    <w:rsid w:val="002346C4"/>
    <w:rsid w:val="00234795"/>
    <w:rsid w:val="0023604E"/>
    <w:rsid w:val="00236071"/>
    <w:rsid w:val="00237096"/>
    <w:rsid w:val="00237EDE"/>
    <w:rsid w:val="00237FE9"/>
    <w:rsid w:val="002401FA"/>
    <w:rsid w:val="002404AC"/>
    <w:rsid w:val="00240959"/>
    <w:rsid w:val="0024099C"/>
    <w:rsid w:val="002413DE"/>
    <w:rsid w:val="0024183C"/>
    <w:rsid w:val="00241EA1"/>
    <w:rsid w:val="00241F2E"/>
    <w:rsid w:val="00242993"/>
    <w:rsid w:val="002429F7"/>
    <w:rsid w:val="002432BC"/>
    <w:rsid w:val="0024371B"/>
    <w:rsid w:val="00243AA7"/>
    <w:rsid w:val="00244CCE"/>
    <w:rsid w:val="00244FAF"/>
    <w:rsid w:val="0024537A"/>
    <w:rsid w:val="00245527"/>
    <w:rsid w:val="0024579D"/>
    <w:rsid w:val="00245880"/>
    <w:rsid w:val="00246191"/>
    <w:rsid w:val="0024786E"/>
    <w:rsid w:val="00247B3A"/>
    <w:rsid w:val="00250408"/>
    <w:rsid w:val="002506A8"/>
    <w:rsid w:val="00250B5D"/>
    <w:rsid w:val="00250B74"/>
    <w:rsid w:val="00250CF6"/>
    <w:rsid w:val="00251460"/>
    <w:rsid w:val="00251FC2"/>
    <w:rsid w:val="00252460"/>
    <w:rsid w:val="0025246B"/>
    <w:rsid w:val="00252C4B"/>
    <w:rsid w:val="002535E9"/>
    <w:rsid w:val="002537C8"/>
    <w:rsid w:val="00254B9F"/>
    <w:rsid w:val="002567D2"/>
    <w:rsid w:val="002571BA"/>
    <w:rsid w:val="00260019"/>
    <w:rsid w:val="00261C79"/>
    <w:rsid w:val="00261D8B"/>
    <w:rsid w:val="00262E41"/>
    <w:rsid w:val="00262FC3"/>
    <w:rsid w:val="00264DD2"/>
    <w:rsid w:val="002651B2"/>
    <w:rsid w:val="0026573E"/>
    <w:rsid w:val="0026640B"/>
    <w:rsid w:val="002665C8"/>
    <w:rsid w:val="00266D20"/>
    <w:rsid w:val="00266DF4"/>
    <w:rsid w:val="00266E72"/>
    <w:rsid w:val="00267316"/>
    <w:rsid w:val="002678D0"/>
    <w:rsid w:val="002709A3"/>
    <w:rsid w:val="00271BB8"/>
    <w:rsid w:val="00271DA4"/>
    <w:rsid w:val="00271EC1"/>
    <w:rsid w:val="0027222D"/>
    <w:rsid w:val="0027288F"/>
    <w:rsid w:val="002736C6"/>
    <w:rsid w:val="00273C06"/>
    <w:rsid w:val="00274406"/>
    <w:rsid w:val="002745E0"/>
    <w:rsid w:val="0027472C"/>
    <w:rsid w:val="002747D1"/>
    <w:rsid w:val="0027481F"/>
    <w:rsid w:val="00275D73"/>
    <w:rsid w:val="00275E56"/>
    <w:rsid w:val="00276ABC"/>
    <w:rsid w:val="00276E2F"/>
    <w:rsid w:val="00277507"/>
    <w:rsid w:val="002779D7"/>
    <w:rsid w:val="00277B5B"/>
    <w:rsid w:val="00280072"/>
    <w:rsid w:val="002818D7"/>
    <w:rsid w:val="00281A3C"/>
    <w:rsid w:val="00281AA7"/>
    <w:rsid w:val="00281F73"/>
    <w:rsid w:val="00282AAA"/>
    <w:rsid w:val="00282BF4"/>
    <w:rsid w:val="00282D37"/>
    <w:rsid w:val="00283134"/>
    <w:rsid w:val="00283B0D"/>
    <w:rsid w:val="00283C10"/>
    <w:rsid w:val="00284F8E"/>
    <w:rsid w:val="002854CC"/>
    <w:rsid w:val="002856BD"/>
    <w:rsid w:val="00285A75"/>
    <w:rsid w:val="00285DF0"/>
    <w:rsid w:val="002876FC"/>
    <w:rsid w:val="002879F6"/>
    <w:rsid w:val="00287AC6"/>
    <w:rsid w:val="00287AF7"/>
    <w:rsid w:val="0029344B"/>
    <w:rsid w:val="0029396F"/>
    <w:rsid w:val="00293AF7"/>
    <w:rsid w:val="00293E32"/>
    <w:rsid w:val="00294187"/>
    <w:rsid w:val="002947FF"/>
    <w:rsid w:val="002950E7"/>
    <w:rsid w:val="002956E7"/>
    <w:rsid w:val="00295F18"/>
    <w:rsid w:val="00296126"/>
    <w:rsid w:val="00296230"/>
    <w:rsid w:val="002970E7"/>
    <w:rsid w:val="00297A1F"/>
    <w:rsid w:val="002A03AA"/>
    <w:rsid w:val="002A1860"/>
    <w:rsid w:val="002A1968"/>
    <w:rsid w:val="002A20A8"/>
    <w:rsid w:val="002A2DB0"/>
    <w:rsid w:val="002A361C"/>
    <w:rsid w:val="002A3A48"/>
    <w:rsid w:val="002A3AA0"/>
    <w:rsid w:val="002A3DED"/>
    <w:rsid w:val="002A430E"/>
    <w:rsid w:val="002A439E"/>
    <w:rsid w:val="002A4BF8"/>
    <w:rsid w:val="002A4D03"/>
    <w:rsid w:val="002A4FE8"/>
    <w:rsid w:val="002A5563"/>
    <w:rsid w:val="002A5E08"/>
    <w:rsid w:val="002A5E3D"/>
    <w:rsid w:val="002A6390"/>
    <w:rsid w:val="002A676B"/>
    <w:rsid w:val="002A6AEF"/>
    <w:rsid w:val="002A703E"/>
    <w:rsid w:val="002A7F59"/>
    <w:rsid w:val="002B1065"/>
    <w:rsid w:val="002B1861"/>
    <w:rsid w:val="002B1A0B"/>
    <w:rsid w:val="002B376B"/>
    <w:rsid w:val="002B3E01"/>
    <w:rsid w:val="002B3F65"/>
    <w:rsid w:val="002B3FB9"/>
    <w:rsid w:val="002B3FCC"/>
    <w:rsid w:val="002B44E9"/>
    <w:rsid w:val="002B49EC"/>
    <w:rsid w:val="002B5931"/>
    <w:rsid w:val="002B5B9D"/>
    <w:rsid w:val="002B67AD"/>
    <w:rsid w:val="002B69D8"/>
    <w:rsid w:val="002B6A8F"/>
    <w:rsid w:val="002B6E06"/>
    <w:rsid w:val="002B783A"/>
    <w:rsid w:val="002C0439"/>
    <w:rsid w:val="002C0594"/>
    <w:rsid w:val="002C10C3"/>
    <w:rsid w:val="002C144E"/>
    <w:rsid w:val="002C3B01"/>
    <w:rsid w:val="002C44CA"/>
    <w:rsid w:val="002C51A0"/>
    <w:rsid w:val="002C5AC1"/>
    <w:rsid w:val="002C5AED"/>
    <w:rsid w:val="002C6332"/>
    <w:rsid w:val="002C6E22"/>
    <w:rsid w:val="002C7063"/>
    <w:rsid w:val="002C7191"/>
    <w:rsid w:val="002C7488"/>
    <w:rsid w:val="002D069A"/>
    <w:rsid w:val="002D0C39"/>
    <w:rsid w:val="002D1484"/>
    <w:rsid w:val="002D1802"/>
    <w:rsid w:val="002D1E77"/>
    <w:rsid w:val="002D298D"/>
    <w:rsid w:val="002D2A4E"/>
    <w:rsid w:val="002D2BA6"/>
    <w:rsid w:val="002D3136"/>
    <w:rsid w:val="002D3474"/>
    <w:rsid w:val="002D35AE"/>
    <w:rsid w:val="002D3BA2"/>
    <w:rsid w:val="002D4335"/>
    <w:rsid w:val="002D43E0"/>
    <w:rsid w:val="002D48EB"/>
    <w:rsid w:val="002D4EF8"/>
    <w:rsid w:val="002D60F4"/>
    <w:rsid w:val="002D61FA"/>
    <w:rsid w:val="002D6A6D"/>
    <w:rsid w:val="002D746F"/>
    <w:rsid w:val="002D7737"/>
    <w:rsid w:val="002D7790"/>
    <w:rsid w:val="002E1766"/>
    <w:rsid w:val="002E2688"/>
    <w:rsid w:val="002E2922"/>
    <w:rsid w:val="002E3070"/>
    <w:rsid w:val="002E3E3E"/>
    <w:rsid w:val="002E4073"/>
    <w:rsid w:val="002E46EA"/>
    <w:rsid w:val="002E4D34"/>
    <w:rsid w:val="002E503A"/>
    <w:rsid w:val="002E5234"/>
    <w:rsid w:val="002E6106"/>
    <w:rsid w:val="002E6CCB"/>
    <w:rsid w:val="002E6F13"/>
    <w:rsid w:val="002E7706"/>
    <w:rsid w:val="002F04F7"/>
    <w:rsid w:val="002F11FD"/>
    <w:rsid w:val="002F17BD"/>
    <w:rsid w:val="002F1AB0"/>
    <w:rsid w:val="002F1B0D"/>
    <w:rsid w:val="002F22C7"/>
    <w:rsid w:val="002F25E3"/>
    <w:rsid w:val="002F2EB3"/>
    <w:rsid w:val="002F31E4"/>
    <w:rsid w:val="002F342F"/>
    <w:rsid w:val="002F3CE4"/>
    <w:rsid w:val="002F3CF1"/>
    <w:rsid w:val="002F3E46"/>
    <w:rsid w:val="002F4297"/>
    <w:rsid w:val="002F4489"/>
    <w:rsid w:val="002F45B2"/>
    <w:rsid w:val="002F45F7"/>
    <w:rsid w:val="002F5BEF"/>
    <w:rsid w:val="002F5C2B"/>
    <w:rsid w:val="00300296"/>
    <w:rsid w:val="003004D4"/>
    <w:rsid w:val="00300755"/>
    <w:rsid w:val="003014B2"/>
    <w:rsid w:val="003014E5"/>
    <w:rsid w:val="00301C7A"/>
    <w:rsid w:val="003027F9"/>
    <w:rsid w:val="00303C55"/>
    <w:rsid w:val="00304101"/>
    <w:rsid w:val="00305395"/>
    <w:rsid w:val="00305E3C"/>
    <w:rsid w:val="00306C60"/>
    <w:rsid w:val="003077A4"/>
    <w:rsid w:val="00307979"/>
    <w:rsid w:val="0030797F"/>
    <w:rsid w:val="00307A7F"/>
    <w:rsid w:val="00307CCD"/>
    <w:rsid w:val="003103FE"/>
    <w:rsid w:val="00310FDD"/>
    <w:rsid w:val="00311437"/>
    <w:rsid w:val="003119C7"/>
    <w:rsid w:val="003124C1"/>
    <w:rsid w:val="003125E8"/>
    <w:rsid w:val="003126D5"/>
    <w:rsid w:val="00312B1A"/>
    <w:rsid w:val="00312C28"/>
    <w:rsid w:val="00312F94"/>
    <w:rsid w:val="00313205"/>
    <w:rsid w:val="003133E4"/>
    <w:rsid w:val="00313BA3"/>
    <w:rsid w:val="00313DE0"/>
    <w:rsid w:val="003142B8"/>
    <w:rsid w:val="00314B7B"/>
    <w:rsid w:val="00314D7D"/>
    <w:rsid w:val="00314EA8"/>
    <w:rsid w:val="003151DF"/>
    <w:rsid w:val="003169F6"/>
    <w:rsid w:val="00317745"/>
    <w:rsid w:val="00317904"/>
    <w:rsid w:val="00317CB6"/>
    <w:rsid w:val="003209D0"/>
    <w:rsid w:val="00320B44"/>
    <w:rsid w:val="00320FD0"/>
    <w:rsid w:val="003220D7"/>
    <w:rsid w:val="003229F8"/>
    <w:rsid w:val="00322D4D"/>
    <w:rsid w:val="003231EE"/>
    <w:rsid w:val="00323460"/>
    <w:rsid w:val="0032455D"/>
    <w:rsid w:val="00325073"/>
    <w:rsid w:val="00325351"/>
    <w:rsid w:val="00325547"/>
    <w:rsid w:val="0032566E"/>
    <w:rsid w:val="003259E3"/>
    <w:rsid w:val="00326671"/>
    <w:rsid w:val="00326A06"/>
    <w:rsid w:val="00327083"/>
    <w:rsid w:val="00327F65"/>
    <w:rsid w:val="00330494"/>
    <w:rsid w:val="003305CE"/>
    <w:rsid w:val="003308BE"/>
    <w:rsid w:val="00331C30"/>
    <w:rsid w:val="00331DD0"/>
    <w:rsid w:val="00332CDC"/>
    <w:rsid w:val="003330D9"/>
    <w:rsid w:val="00333435"/>
    <w:rsid w:val="0033371D"/>
    <w:rsid w:val="00333EF3"/>
    <w:rsid w:val="003343A0"/>
    <w:rsid w:val="00334776"/>
    <w:rsid w:val="00334E0A"/>
    <w:rsid w:val="00334E20"/>
    <w:rsid w:val="00334F61"/>
    <w:rsid w:val="00335445"/>
    <w:rsid w:val="00335C0C"/>
    <w:rsid w:val="00335C43"/>
    <w:rsid w:val="003362E8"/>
    <w:rsid w:val="00336904"/>
    <w:rsid w:val="00336A2A"/>
    <w:rsid w:val="00336C0B"/>
    <w:rsid w:val="0033769A"/>
    <w:rsid w:val="00337C7E"/>
    <w:rsid w:val="003401AC"/>
    <w:rsid w:val="003407C7"/>
    <w:rsid w:val="00340E00"/>
    <w:rsid w:val="00341358"/>
    <w:rsid w:val="00342525"/>
    <w:rsid w:val="00342594"/>
    <w:rsid w:val="0034269B"/>
    <w:rsid w:val="00342999"/>
    <w:rsid w:val="00342CB1"/>
    <w:rsid w:val="00343EBA"/>
    <w:rsid w:val="00344037"/>
    <w:rsid w:val="003442BE"/>
    <w:rsid w:val="00344C3C"/>
    <w:rsid w:val="00344F50"/>
    <w:rsid w:val="0034573E"/>
    <w:rsid w:val="003457EE"/>
    <w:rsid w:val="003460A4"/>
    <w:rsid w:val="00346D25"/>
    <w:rsid w:val="00346F73"/>
    <w:rsid w:val="00347055"/>
    <w:rsid w:val="00347196"/>
    <w:rsid w:val="00347E40"/>
    <w:rsid w:val="003502A5"/>
    <w:rsid w:val="003512CD"/>
    <w:rsid w:val="00351810"/>
    <w:rsid w:val="00351E9A"/>
    <w:rsid w:val="0035228D"/>
    <w:rsid w:val="0035321D"/>
    <w:rsid w:val="003533A5"/>
    <w:rsid w:val="003552D2"/>
    <w:rsid w:val="00355B52"/>
    <w:rsid w:val="00356E54"/>
    <w:rsid w:val="00357280"/>
    <w:rsid w:val="0035764A"/>
    <w:rsid w:val="00357765"/>
    <w:rsid w:val="00360810"/>
    <w:rsid w:val="003612E3"/>
    <w:rsid w:val="003618D8"/>
    <w:rsid w:val="00361D9E"/>
    <w:rsid w:val="003624F5"/>
    <w:rsid w:val="00362893"/>
    <w:rsid w:val="00363CD6"/>
    <w:rsid w:val="00365981"/>
    <w:rsid w:val="0036605E"/>
    <w:rsid w:val="0036638A"/>
    <w:rsid w:val="00366C47"/>
    <w:rsid w:val="00366D69"/>
    <w:rsid w:val="0037009F"/>
    <w:rsid w:val="003703F4"/>
    <w:rsid w:val="00370C73"/>
    <w:rsid w:val="00371676"/>
    <w:rsid w:val="003718B5"/>
    <w:rsid w:val="0037190E"/>
    <w:rsid w:val="003719DE"/>
    <w:rsid w:val="0037264B"/>
    <w:rsid w:val="003728CE"/>
    <w:rsid w:val="003736FE"/>
    <w:rsid w:val="00373938"/>
    <w:rsid w:val="00374AF4"/>
    <w:rsid w:val="00374EF1"/>
    <w:rsid w:val="00374F75"/>
    <w:rsid w:val="0037501E"/>
    <w:rsid w:val="00375771"/>
    <w:rsid w:val="003762E8"/>
    <w:rsid w:val="00376374"/>
    <w:rsid w:val="00376565"/>
    <w:rsid w:val="0037686D"/>
    <w:rsid w:val="00377FE4"/>
    <w:rsid w:val="00380007"/>
    <w:rsid w:val="00380193"/>
    <w:rsid w:val="00380314"/>
    <w:rsid w:val="0038036D"/>
    <w:rsid w:val="0038113D"/>
    <w:rsid w:val="0038120A"/>
    <w:rsid w:val="00381673"/>
    <w:rsid w:val="00381D95"/>
    <w:rsid w:val="00381E4C"/>
    <w:rsid w:val="00382062"/>
    <w:rsid w:val="003822C2"/>
    <w:rsid w:val="0038235C"/>
    <w:rsid w:val="00382CD9"/>
    <w:rsid w:val="00382E4E"/>
    <w:rsid w:val="003836E1"/>
    <w:rsid w:val="003837D0"/>
    <w:rsid w:val="003838ED"/>
    <w:rsid w:val="00383C48"/>
    <w:rsid w:val="0038497C"/>
    <w:rsid w:val="00384E35"/>
    <w:rsid w:val="00385DC1"/>
    <w:rsid w:val="003866C6"/>
    <w:rsid w:val="00386705"/>
    <w:rsid w:val="003869A3"/>
    <w:rsid w:val="003869C6"/>
    <w:rsid w:val="003874E1"/>
    <w:rsid w:val="00387C39"/>
    <w:rsid w:val="00390030"/>
    <w:rsid w:val="00390B35"/>
    <w:rsid w:val="00390C1A"/>
    <w:rsid w:val="00390F18"/>
    <w:rsid w:val="00390FCA"/>
    <w:rsid w:val="003916F6"/>
    <w:rsid w:val="00392188"/>
    <w:rsid w:val="0039249D"/>
    <w:rsid w:val="003941F1"/>
    <w:rsid w:val="00394F6D"/>
    <w:rsid w:val="003957DA"/>
    <w:rsid w:val="00395A3F"/>
    <w:rsid w:val="00396846"/>
    <w:rsid w:val="00396F44"/>
    <w:rsid w:val="003972DB"/>
    <w:rsid w:val="003A0BED"/>
    <w:rsid w:val="003A0E14"/>
    <w:rsid w:val="003A195A"/>
    <w:rsid w:val="003A1D4A"/>
    <w:rsid w:val="003A1D4D"/>
    <w:rsid w:val="003A291F"/>
    <w:rsid w:val="003A2995"/>
    <w:rsid w:val="003A2DD6"/>
    <w:rsid w:val="003A319F"/>
    <w:rsid w:val="003A326B"/>
    <w:rsid w:val="003A382E"/>
    <w:rsid w:val="003A3945"/>
    <w:rsid w:val="003A41D4"/>
    <w:rsid w:val="003A4C59"/>
    <w:rsid w:val="003A62E9"/>
    <w:rsid w:val="003A76CD"/>
    <w:rsid w:val="003A7913"/>
    <w:rsid w:val="003B0021"/>
    <w:rsid w:val="003B0036"/>
    <w:rsid w:val="003B0869"/>
    <w:rsid w:val="003B14B4"/>
    <w:rsid w:val="003B1D33"/>
    <w:rsid w:val="003B1EA4"/>
    <w:rsid w:val="003B2F93"/>
    <w:rsid w:val="003B348C"/>
    <w:rsid w:val="003B4457"/>
    <w:rsid w:val="003B4715"/>
    <w:rsid w:val="003B4F8D"/>
    <w:rsid w:val="003B51CC"/>
    <w:rsid w:val="003B5204"/>
    <w:rsid w:val="003B5873"/>
    <w:rsid w:val="003B5E1F"/>
    <w:rsid w:val="003B6140"/>
    <w:rsid w:val="003B6F52"/>
    <w:rsid w:val="003B7402"/>
    <w:rsid w:val="003B7449"/>
    <w:rsid w:val="003B7B2A"/>
    <w:rsid w:val="003B7F3A"/>
    <w:rsid w:val="003C1085"/>
    <w:rsid w:val="003C1152"/>
    <w:rsid w:val="003C14DC"/>
    <w:rsid w:val="003C1922"/>
    <w:rsid w:val="003C2428"/>
    <w:rsid w:val="003C2DE0"/>
    <w:rsid w:val="003C31E5"/>
    <w:rsid w:val="003C340D"/>
    <w:rsid w:val="003C43C8"/>
    <w:rsid w:val="003C558E"/>
    <w:rsid w:val="003C586D"/>
    <w:rsid w:val="003C612E"/>
    <w:rsid w:val="003C6360"/>
    <w:rsid w:val="003C7242"/>
    <w:rsid w:val="003D069C"/>
    <w:rsid w:val="003D1216"/>
    <w:rsid w:val="003D172F"/>
    <w:rsid w:val="003D1733"/>
    <w:rsid w:val="003D20D5"/>
    <w:rsid w:val="003D2599"/>
    <w:rsid w:val="003D25AA"/>
    <w:rsid w:val="003D2BD4"/>
    <w:rsid w:val="003D2D88"/>
    <w:rsid w:val="003D32D2"/>
    <w:rsid w:val="003D3650"/>
    <w:rsid w:val="003D36FE"/>
    <w:rsid w:val="003D4B10"/>
    <w:rsid w:val="003D4D19"/>
    <w:rsid w:val="003D4F11"/>
    <w:rsid w:val="003D514A"/>
    <w:rsid w:val="003D5378"/>
    <w:rsid w:val="003D5B01"/>
    <w:rsid w:val="003D5F5E"/>
    <w:rsid w:val="003D62D4"/>
    <w:rsid w:val="003D6303"/>
    <w:rsid w:val="003D6419"/>
    <w:rsid w:val="003D6484"/>
    <w:rsid w:val="003D6A4B"/>
    <w:rsid w:val="003E0229"/>
    <w:rsid w:val="003E0A81"/>
    <w:rsid w:val="003E1061"/>
    <w:rsid w:val="003E2093"/>
    <w:rsid w:val="003E29D0"/>
    <w:rsid w:val="003E3153"/>
    <w:rsid w:val="003E358E"/>
    <w:rsid w:val="003E3C23"/>
    <w:rsid w:val="003E3D99"/>
    <w:rsid w:val="003E3F56"/>
    <w:rsid w:val="003E4018"/>
    <w:rsid w:val="003E533D"/>
    <w:rsid w:val="003E5EAD"/>
    <w:rsid w:val="003E6348"/>
    <w:rsid w:val="003E63FC"/>
    <w:rsid w:val="003E6C1C"/>
    <w:rsid w:val="003E7326"/>
    <w:rsid w:val="003E7657"/>
    <w:rsid w:val="003E7FD8"/>
    <w:rsid w:val="003F01D2"/>
    <w:rsid w:val="003F05DD"/>
    <w:rsid w:val="003F0710"/>
    <w:rsid w:val="003F08E6"/>
    <w:rsid w:val="003F0F39"/>
    <w:rsid w:val="003F196D"/>
    <w:rsid w:val="003F1C77"/>
    <w:rsid w:val="003F1C7D"/>
    <w:rsid w:val="003F1C9D"/>
    <w:rsid w:val="003F2191"/>
    <w:rsid w:val="003F2597"/>
    <w:rsid w:val="003F260B"/>
    <w:rsid w:val="003F2CF2"/>
    <w:rsid w:val="003F31F4"/>
    <w:rsid w:val="003F32C8"/>
    <w:rsid w:val="003F3348"/>
    <w:rsid w:val="003F3B9E"/>
    <w:rsid w:val="003F4AAE"/>
    <w:rsid w:val="003F5EF3"/>
    <w:rsid w:val="003F64A3"/>
    <w:rsid w:val="003F697D"/>
    <w:rsid w:val="003F76B9"/>
    <w:rsid w:val="003F7857"/>
    <w:rsid w:val="003F78A3"/>
    <w:rsid w:val="003F78D0"/>
    <w:rsid w:val="003F7DF8"/>
    <w:rsid w:val="004004D2"/>
    <w:rsid w:val="004011F7"/>
    <w:rsid w:val="00401702"/>
    <w:rsid w:val="004017D4"/>
    <w:rsid w:val="0040232F"/>
    <w:rsid w:val="0040252F"/>
    <w:rsid w:val="00402950"/>
    <w:rsid w:val="00402D5F"/>
    <w:rsid w:val="00403CFB"/>
    <w:rsid w:val="00403EBA"/>
    <w:rsid w:val="004040B3"/>
    <w:rsid w:val="004041CC"/>
    <w:rsid w:val="004046BD"/>
    <w:rsid w:val="00404D45"/>
    <w:rsid w:val="00404E29"/>
    <w:rsid w:val="0040578C"/>
    <w:rsid w:val="004058EE"/>
    <w:rsid w:val="00405F9E"/>
    <w:rsid w:val="0040641F"/>
    <w:rsid w:val="004065A6"/>
    <w:rsid w:val="00406F6E"/>
    <w:rsid w:val="00407650"/>
    <w:rsid w:val="00410336"/>
    <w:rsid w:val="0041062D"/>
    <w:rsid w:val="00410ABB"/>
    <w:rsid w:val="00410CDE"/>
    <w:rsid w:val="00411403"/>
    <w:rsid w:val="00411712"/>
    <w:rsid w:val="004120D0"/>
    <w:rsid w:val="0041288B"/>
    <w:rsid w:val="00412EB3"/>
    <w:rsid w:val="00412EFD"/>
    <w:rsid w:val="00412F2B"/>
    <w:rsid w:val="00414D16"/>
    <w:rsid w:val="004153A9"/>
    <w:rsid w:val="0041556C"/>
    <w:rsid w:val="00415804"/>
    <w:rsid w:val="0041632C"/>
    <w:rsid w:val="00416670"/>
    <w:rsid w:val="00416938"/>
    <w:rsid w:val="0041759C"/>
    <w:rsid w:val="00417714"/>
    <w:rsid w:val="004177A4"/>
    <w:rsid w:val="00417C7B"/>
    <w:rsid w:val="00420126"/>
    <w:rsid w:val="00420B56"/>
    <w:rsid w:val="00420BB7"/>
    <w:rsid w:val="00421208"/>
    <w:rsid w:val="00421664"/>
    <w:rsid w:val="00421B4E"/>
    <w:rsid w:val="00421F13"/>
    <w:rsid w:val="0042207B"/>
    <w:rsid w:val="00422659"/>
    <w:rsid w:val="00422667"/>
    <w:rsid w:val="00422DBF"/>
    <w:rsid w:val="00422DDC"/>
    <w:rsid w:val="0042335A"/>
    <w:rsid w:val="00423876"/>
    <w:rsid w:val="00423AF2"/>
    <w:rsid w:val="00423BD1"/>
    <w:rsid w:val="00423D60"/>
    <w:rsid w:val="0042440A"/>
    <w:rsid w:val="00424ABB"/>
    <w:rsid w:val="00424D6D"/>
    <w:rsid w:val="004251DF"/>
    <w:rsid w:val="00425221"/>
    <w:rsid w:val="004253E8"/>
    <w:rsid w:val="00425F56"/>
    <w:rsid w:val="00425FBB"/>
    <w:rsid w:val="00426407"/>
    <w:rsid w:val="00426D9C"/>
    <w:rsid w:val="0042789E"/>
    <w:rsid w:val="00427D21"/>
    <w:rsid w:val="00430C2E"/>
    <w:rsid w:val="00431DB9"/>
    <w:rsid w:val="00432004"/>
    <w:rsid w:val="00432917"/>
    <w:rsid w:val="004335A5"/>
    <w:rsid w:val="00433617"/>
    <w:rsid w:val="0043362A"/>
    <w:rsid w:val="00434CAC"/>
    <w:rsid w:val="0043566B"/>
    <w:rsid w:val="00435BB5"/>
    <w:rsid w:val="00435EAC"/>
    <w:rsid w:val="00436BFE"/>
    <w:rsid w:val="004379B8"/>
    <w:rsid w:val="00437CD1"/>
    <w:rsid w:val="00440D0F"/>
    <w:rsid w:val="00441BDC"/>
    <w:rsid w:val="00442A59"/>
    <w:rsid w:val="00442B56"/>
    <w:rsid w:val="004430B2"/>
    <w:rsid w:val="00443C64"/>
    <w:rsid w:val="004440DA"/>
    <w:rsid w:val="00444909"/>
    <w:rsid w:val="00446E18"/>
    <w:rsid w:val="00447248"/>
    <w:rsid w:val="004476DF"/>
    <w:rsid w:val="00450167"/>
    <w:rsid w:val="004506BA"/>
    <w:rsid w:val="00450C97"/>
    <w:rsid w:val="00450DE6"/>
    <w:rsid w:val="004511BA"/>
    <w:rsid w:val="004517B3"/>
    <w:rsid w:val="00452403"/>
    <w:rsid w:val="00452949"/>
    <w:rsid w:val="00452C4F"/>
    <w:rsid w:val="004533D4"/>
    <w:rsid w:val="00453957"/>
    <w:rsid w:val="00454110"/>
    <w:rsid w:val="00454280"/>
    <w:rsid w:val="004544A1"/>
    <w:rsid w:val="00454637"/>
    <w:rsid w:val="00454A8E"/>
    <w:rsid w:val="00454CAA"/>
    <w:rsid w:val="004552E0"/>
    <w:rsid w:val="004567DD"/>
    <w:rsid w:val="0045693B"/>
    <w:rsid w:val="00456F0F"/>
    <w:rsid w:val="00456FBD"/>
    <w:rsid w:val="0045765F"/>
    <w:rsid w:val="00457D76"/>
    <w:rsid w:val="00460037"/>
    <w:rsid w:val="0046052D"/>
    <w:rsid w:val="00460F0C"/>
    <w:rsid w:val="0046110D"/>
    <w:rsid w:val="00461B6D"/>
    <w:rsid w:val="00462195"/>
    <w:rsid w:val="004623E1"/>
    <w:rsid w:val="00462D34"/>
    <w:rsid w:val="00462EFC"/>
    <w:rsid w:val="0046311C"/>
    <w:rsid w:val="0046379C"/>
    <w:rsid w:val="004638FC"/>
    <w:rsid w:val="0046441E"/>
    <w:rsid w:val="004648AE"/>
    <w:rsid w:val="00464EB2"/>
    <w:rsid w:val="004659FC"/>
    <w:rsid w:val="00466CA0"/>
    <w:rsid w:val="00466D55"/>
    <w:rsid w:val="00467515"/>
    <w:rsid w:val="004678E1"/>
    <w:rsid w:val="0046791A"/>
    <w:rsid w:val="00470955"/>
    <w:rsid w:val="00470C63"/>
    <w:rsid w:val="0047191F"/>
    <w:rsid w:val="00472C35"/>
    <w:rsid w:val="00473416"/>
    <w:rsid w:val="00473FAF"/>
    <w:rsid w:val="00474223"/>
    <w:rsid w:val="00474313"/>
    <w:rsid w:val="004750D7"/>
    <w:rsid w:val="00475C8A"/>
    <w:rsid w:val="00476E82"/>
    <w:rsid w:val="0047720B"/>
    <w:rsid w:val="00477276"/>
    <w:rsid w:val="004774C1"/>
    <w:rsid w:val="004778E3"/>
    <w:rsid w:val="0047790F"/>
    <w:rsid w:val="004801C9"/>
    <w:rsid w:val="004804C1"/>
    <w:rsid w:val="00480E70"/>
    <w:rsid w:val="004818B6"/>
    <w:rsid w:val="004818C0"/>
    <w:rsid w:val="00481C57"/>
    <w:rsid w:val="00481E9C"/>
    <w:rsid w:val="0048205D"/>
    <w:rsid w:val="00483442"/>
    <w:rsid w:val="00483B88"/>
    <w:rsid w:val="00483F08"/>
    <w:rsid w:val="00485344"/>
    <w:rsid w:val="004860B3"/>
    <w:rsid w:val="00486450"/>
    <w:rsid w:val="00486605"/>
    <w:rsid w:val="00486A98"/>
    <w:rsid w:val="00486BEF"/>
    <w:rsid w:val="00486CF3"/>
    <w:rsid w:val="0048766A"/>
    <w:rsid w:val="00487834"/>
    <w:rsid w:val="00490CBC"/>
    <w:rsid w:val="004928CE"/>
    <w:rsid w:val="00492935"/>
    <w:rsid w:val="00492A07"/>
    <w:rsid w:val="00493532"/>
    <w:rsid w:val="004936F2"/>
    <w:rsid w:val="004938DA"/>
    <w:rsid w:val="0049397B"/>
    <w:rsid w:val="00493AC7"/>
    <w:rsid w:val="00493C7E"/>
    <w:rsid w:val="00494027"/>
    <w:rsid w:val="00494CD5"/>
    <w:rsid w:val="00495DA1"/>
    <w:rsid w:val="00495FAC"/>
    <w:rsid w:val="00496563"/>
    <w:rsid w:val="00497514"/>
    <w:rsid w:val="00497871"/>
    <w:rsid w:val="004979DA"/>
    <w:rsid w:val="004A139D"/>
    <w:rsid w:val="004A17A5"/>
    <w:rsid w:val="004A1AAF"/>
    <w:rsid w:val="004A1DE1"/>
    <w:rsid w:val="004A1FA8"/>
    <w:rsid w:val="004A296B"/>
    <w:rsid w:val="004A2B53"/>
    <w:rsid w:val="004A2D41"/>
    <w:rsid w:val="004A3DBF"/>
    <w:rsid w:val="004A4593"/>
    <w:rsid w:val="004A4B09"/>
    <w:rsid w:val="004A5682"/>
    <w:rsid w:val="004A57A9"/>
    <w:rsid w:val="004A58FA"/>
    <w:rsid w:val="004A594A"/>
    <w:rsid w:val="004A62B7"/>
    <w:rsid w:val="004A69C3"/>
    <w:rsid w:val="004A7C43"/>
    <w:rsid w:val="004B0CBB"/>
    <w:rsid w:val="004B22DE"/>
    <w:rsid w:val="004B230B"/>
    <w:rsid w:val="004B2359"/>
    <w:rsid w:val="004B2F71"/>
    <w:rsid w:val="004B3BAE"/>
    <w:rsid w:val="004B3F5B"/>
    <w:rsid w:val="004B3FE5"/>
    <w:rsid w:val="004B4816"/>
    <w:rsid w:val="004B4A48"/>
    <w:rsid w:val="004B4C3E"/>
    <w:rsid w:val="004B5064"/>
    <w:rsid w:val="004B5A98"/>
    <w:rsid w:val="004B5C51"/>
    <w:rsid w:val="004B66E7"/>
    <w:rsid w:val="004B67FE"/>
    <w:rsid w:val="004B6E2B"/>
    <w:rsid w:val="004B76CE"/>
    <w:rsid w:val="004B7A6C"/>
    <w:rsid w:val="004B7AC5"/>
    <w:rsid w:val="004B7DCA"/>
    <w:rsid w:val="004C0048"/>
    <w:rsid w:val="004C087E"/>
    <w:rsid w:val="004C18D8"/>
    <w:rsid w:val="004C1DE7"/>
    <w:rsid w:val="004C23AB"/>
    <w:rsid w:val="004C2B59"/>
    <w:rsid w:val="004C3399"/>
    <w:rsid w:val="004C3F58"/>
    <w:rsid w:val="004C4654"/>
    <w:rsid w:val="004C5557"/>
    <w:rsid w:val="004C607C"/>
    <w:rsid w:val="004C67B9"/>
    <w:rsid w:val="004C6B13"/>
    <w:rsid w:val="004C6DD4"/>
    <w:rsid w:val="004D0CCE"/>
    <w:rsid w:val="004D2DE4"/>
    <w:rsid w:val="004D31D4"/>
    <w:rsid w:val="004D3B7B"/>
    <w:rsid w:val="004D40BD"/>
    <w:rsid w:val="004D41C7"/>
    <w:rsid w:val="004D4CD2"/>
    <w:rsid w:val="004D57F4"/>
    <w:rsid w:val="004D5BAD"/>
    <w:rsid w:val="004D652F"/>
    <w:rsid w:val="004D758C"/>
    <w:rsid w:val="004D790D"/>
    <w:rsid w:val="004D7963"/>
    <w:rsid w:val="004D7CE3"/>
    <w:rsid w:val="004E0597"/>
    <w:rsid w:val="004E0A6D"/>
    <w:rsid w:val="004E0CD2"/>
    <w:rsid w:val="004E259B"/>
    <w:rsid w:val="004E2840"/>
    <w:rsid w:val="004E29FC"/>
    <w:rsid w:val="004E3C65"/>
    <w:rsid w:val="004E3E24"/>
    <w:rsid w:val="004E3F85"/>
    <w:rsid w:val="004E42AE"/>
    <w:rsid w:val="004E4A9B"/>
    <w:rsid w:val="004E4CD5"/>
    <w:rsid w:val="004E56A0"/>
    <w:rsid w:val="004E5CB4"/>
    <w:rsid w:val="004E5D38"/>
    <w:rsid w:val="004E5EFA"/>
    <w:rsid w:val="004E6196"/>
    <w:rsid w:val="004E6706"/>
    <w:rsid w:val="004E6A4B"/>
    <w:rsid w:val="004E7A51"/>
    <w:rsid w:val="004E7B72"/>
    <w:rsid w:val="004E7FE5"/>
    <w:rsid w:val="004F0331"/>
    <w:rsid w:val="004F03FE"/>
    <w:rsid w:val="004F08E2"/>
    <w:rsid w:val="004F09B3"/>
    <w:rsid w:val="004F1368"/>
    <w:rsid w:val="004F20DA"/>
    <w:rsid w:val="004F25CD"/>
    <w:rsid w:val="004F32DE"/>
    <w:rsid w:val="004F398B"/>
    <w:rsid w:val="004F3FE9"/>
    <w:rsid w:val="004F4FE2"/>
    <w:rsid w:val="004F59DA"/>
    <w:rsid w:val="004F5C91"/>
    <w:rsid w:val="004F66F4"/>
    <w:rsid w:val="004F69AF"/>
    <w:rsid w:val="004F6E38"/>
    <w:rsid w:val="004F7441"/>
    <w:rsid w:val="004F7980"/>
    <w:rsid w:val="004F7CA8"/>
    <w:rsid w:val="00500681"/>
    <w:rsid w:val="00500959"/>
    <w:rsid w:val="00500D9F"/>
    <w:rsid w:val="00501816"/>
    <w:rsid w:val="00501D64"/>
    <w:rsid w:val="0050262F"/>
    <w:rsid w:val="00502E3C"/>
    <w:rsid w:val="00503175"/>
    <w:rsid w:val="005031D2"/>
    <w:rsid w:val="00503372"/>
    <w:rsid w:val="00503821"/>
    <w:rsid w:val="005048E8"/>
    <w:rsid w:val="00504A18"/>
    <w:rsid w:val="00504D6D"/>
    <w:rsid w:val="0050533F"/>
    <w:rsid w:val="00505393"/>
    <w:rsid w:val="00505DF6"/>
    <w:rsid w:val="00505F96"/>
    <w:rsid w:val="00506639"/>
    <w:rsid w:val="00506687"/>
    <w:rsid w:val="005075AE"/>
    <w:rsid w:val="005106AE"/>
    <w:rsid w:val="00510AC7"/>
    <w:rsid w:val="00510B52"/>
    <w:rsid w:val="0051122F"/>
    <w:rsid w:val="00511265"/>
    <w:rsid w:val="0051263C"/>
    <w:rsid w:val="0051321A"/>
    <w:rsid w:val="00513601"/>
    <w:rsid w:val="00514492"/>
    <w:rsid w:val="00514D08"/>
    <w:rsid w:val="00515220"/>
    <w:rsid w:val="0051546F"/>
    <w:rsid w:val="00515475"/>
    <w:rsid w:val="00515704"/>
    <w:rsid w:val="00515770"/>
    <w:rsid w:val="00515878"/>
    <w:rsid w:val="00516194"/>
    <w:rsid w:val="0051636E"/>
    <w:rsid w:val="005170F9"/>
    <w:rsid w:val="00517D69"/>
    <w:rsid w:val="005209BC"/>
    <w:rsid w:val="00520A92"/>
    <w:rsid w:val="00521A5C"/>
    <w:rsid w:val="00521DE7"/>
    <w:rsid w:val="00522723"/>
    <w:rsid w:val="005238C1"/>
    <w:rsid w:val="0052392D"/>
    <w:rsid w:val="00523A01"/>
    <w:rsid w:val="005247EC"/>
    <w:rsid w:val="00524CDE"/>
    <w:rsid w:val="00525D41"/>
    <w:rsid w:val="00525F89"/>
    <w:rsid w:val="00525FCD"/>
    <w:rsid w:val="00526135"/>
    <w:rsid w:val="00526553"/>
    <w:rsid w:val="0052708C"/>
    <w:rsid w:val="0052725A"/>
    <w:rsid w:val="00527574"/>
    <w:rsid w:val="00527C3D"/>
    <w:rsid w:val="00527D96"/>
    <w:rsid w:val="00527DA5"/>
    <w:rsid w:val="0053047A"/>
    <w:rsid w:val="005308CF"/>
    <w:rsid w:val="005310AB"/>
    <w:rsid w:val="00532060"/>
    <w:rsid w:val="00532485"/>
    <w:rsid w:val="00532893"/>
    <w:rsid w:val="00532988"/>
    <w:rsid w:val="00532C22"/>
    <w:rsid w:val="00532FC3"/>
    <w:rsid w:val="00533311"/>
    <w:rsid w:val="005333BD"/>
    <w:rsid w:val="0053341B"/>
    <w:rsid w:val="00534144"/>
    <w:rsid w:val="005343FB"/>
    <w:rsid w:val="005346E8"/>
    <w:rsid w:val="0053473C"/>
    <w:rsid w:val="00534849"/>
    <w:rsid w:val="00535514"/>
    <w:rsid w:val="0053626F"/>
    <w:rsid w:val="00537062"/>
    <w:rsid w:val="00537630"/>
    <w:rsid w:val="00540368"/>
    <w:rsid w:val="005403DD"/>
    <w:rsid w:val="00540C52"/>
    <w:rsid w:val="00540EFD"/>
    <w:rsid w:val="005423AC"/>
    <w:rsid w:val="00542D90"/>
    <w:rsid w:val="005439B3"/>
    <w:rsid w:val="005439D8"/>
    <w:rsid w:val="00543B09"/>
    <w:rsid w:val="00543B7C"/>
    <w:rsid w:val="00544847"/>
    <w:rsid w:val="00544DEE"/>
    <w:rsid w:val="00546055"/>
    <w:rsid w:val="005461E2"/>
    <w:rsid w:val="0054625D"/>
    <w:rsid w:val="005462A9"/>
    <w:rsid w:val="00546A91"/>
    <w:rsid w:val="00546AA4"/>
    <w:rsid w:val="00546F63"/>
    <w:rsid w:val="005501CA"/>
    <w:rsid w:val="0055062A"/>
    <w:rsid w:val="0055066F"/>
    <w:rsid w:val="0055183F"/>
    <w:rsid w:val="00551898"/>
    <w:rsid w:val="00551929"/>
    <w:rsid w:val="00551DD2"/>
    <w:rsid w:val="00551F2B"/>
    <w:rsid w:val="0055234A"/>
    <w:rsid w:val="005527DD"/>
    <w:rsid w:val="00554B54"/>
    <w:rsid w:val="00555199"/>
    <w:rsid w:val="00556546"/>
    <w:rsid w:val="0055661D"/>
    <w:rsid w:val="00556C45"/>
    <w:rsid w:val="00557140"/>
    <w:rsid w:val="005572DD"/>
    <w:rsid w:val="005600D5"/>
    <w:rsid w:val="00560245"/>
    <w:rsid w:val="00561A3C"/>
    <w:rsid w:val="00561AFA"/>
    <w:rsid w:val="00561FF2"/>
    <w:rsid w:val="005627AC"/>
    <w:rsid w:val="00562832"/>
    <w:rsid w:val="005628DC"/>
    <w:rsid w:val="00562B2B"/>
    <w:rsid w:val="0056325D"/>
    <w:rsid w:val="005636C8"/>
    <w:rsid w:val="00563B0D"/>
    <w:rsid w:val="00563C3E"/>
    <w:rsid w:val="00564F47"/>
    <w:rsid w:val="005658B5"/>
    <w:rsid w:val="00566081"/>
    <w:rsid w:val="00566DEA"/>
    <w:rsid w:val="00566F6F"/>
    <w:rsid w:val="005672C1"/>
    <w:rsid w:val="00567972"/>
    <w:rsid w:val="00567B4C"/>
    <w:rsid w:val="005706AE"/>
    <w:rsid w:val="0057111C"/>
    <w:rsid w:val="0057134E"/>
    <w:rsid w:val="00572290"/>
    <w:rsid w:val="00572878"/>
    <w:rsid w:val="00572F6C"/>
    <w:rsid w:val="00573476"/>
    <w:rsid w:val="005743DF"/>
    <w:rsid w:val="00574806"/>
    <w:rsid w:val="005751A7"/>
    <w:rsid w:val="0057544E"/>
    <w:rsid w:val="0057554F"/>
    <w:rsid w:val="00576E24"/>
    <w:rsid w:val="00577B8C"/>
    <w:rsid w:val="0058006B"/>
    <w:rsid w:val="0058072E"/>
    <w:rsid w:val="00580868"/>
    <w:rsid w:val="00580878"/>
    <w:rsid w:val="00580906"/>
    <w:rsid w:val="00580C33"/>
    <w:rsid w:val="00580E8A"/>
    <w:rsid w:val="00580FBF"/>
    <w:rsid w:val="00581466"/>
    <w:rsid w:val="00581C07"/>
    <w:rsid w:val="005821DF"/>
    <w:rsid w:val="005829E0"/>
    <w:rsid w:val="00582BB4"/>
    <w:rsid w:val="00583028"/>
    <w:rsid w:val="00583051"/>
    <w:rsid w:val="005830C4"/>
    <w:rsid w:val="005834D3"/>
    <w:rsid w:val="00583D54"/>
    <w:rsid w:val="005840DE"/>
    <w:rsid w:val="00584BE2"/>
    <w:rsid w:val="00584E43"/>
    <w:rsid w:val="00585BCF"/>
    <w:rsid w:val="005861EF"/>
    <w:rsid w:val="00586DB6"/>
    <w:rsid w:val="00590094"/>
    <w:rsid w:val="005901C6"/>
    <w:rsid w:val="00590D37"/>
    <w:rsid w:val="00592E05"/>
    <w:rsid w:val="00593483"/>
    <w:rsid w:val="00593ED0"/>
    <w:rsid w:val="005942CE"/>
    <w:rsid w:val="00594EF9"/>
    <w:rsid w:val="005955D6"/>
    <w:rsid w:val="005956BC"/>
    <w:rsid w:val="00595730"/>
    <w:rsid w:val="0059577E"/>
    <w:rsid w:val="005960FC"/>
    <w:rsid w:val="005A00EB"/>
    <w:rsid w:val="005A0417"/>
    <w:rsid w:val="005A0492"/>
    <w:rsid w:val="005A0B50"/>
    <w:rsid w:val="005A1138"/>
    <w:rsid w:val="005A1761"/>
    <w:rsid w:val="005A18C4"/>
    <w:rsid w:val="005A1A12"/>
    <w:rsid w:val="005A225D"/>
    <w:rsid w:val="005A25F3"/>
    <w:rsid w:val="005A2B6D"/>
    <w:rsid w:val="005A3BFD"/>
    <w:rsid w:val="005A4097"/>
    <w:rsid w:val="005A479D"/>
    <w:rsid w:val="005A4DC0"/>
    <w:rsid w:val="005A5682"/>
    <w:rsid w:val="005A6CEF"/>
    <w:rsid w:val="005A6D2E"/>
    <w:rsid w:val="005A6EAB"/>
    <w:rsid w:val="005A734C"/>
    <w:rsid w:val="005A77DE"/>
    <w:rsid w:val="005A7D3F"/>
    <w:rsid w:val="005B01FC"/>
    <w:rsid w:val="005B04BB"/>
    <w:rsid w:val="005B0872"/>
    <w:rsid w:val="005B0C40"/>
    <w:rsid w:val="005B0E48"/>
    <w:rsid w:val="005B0EFE"/>
    <w:rsid w:val="005B1001"/>
    <w:rsid w:val="005B102F"/>
    <w:rsid w:val="005B13ED"/>
    <w:rsid w:val="005B1509"/>
    <w:rsid w:val="005B15C7"/>
    <w:rsid w:val="005B2127"/>
    <w:rsid w:val="005B21B0"/>
    <w:rsid w:val="005B3BE5"/>
    <w:rsid w:val="005B3D37"/>
    <w:rsid w:val="005B44E5"/>
    <w:rsid w:val="005B4F5C"/>
    <w:rsid w:val="005B57EE"/>
    <w:rsid w:val="005B6685"/>
    <w:rsid w:val="005B6ACF"/>
    <w:rsid w:val="005B7273"/>
    <w:rsid w:val="005B7D77"/>
    <w:rsid w:val="005C0B30"/>
    <w:rsid w:val="005C0FFF"/>
    <w:rsid w:val="005C1160"/>
    <w:rsid w:val="005C15C0"/>
    <w:rsid w:val="005C1E37"/>
    <w:rsid w:val="005C20CB"/>
    <w:rsid w:val="005C2439"/>
    <w:rsid w:val="005C2866"/>
    <w:rsid w:val="005C28A8"/>
    <w:rsid w:val="005C2D79"/>
    <w:rsid w:val="005C2EF7"/>
    <w:rsid w:val="005C374B"/>
    <w:rsid w:val="005C3820"/>
    <w:rsid w:val="005C3A4F"/>
    <w:rsid w:val="005C46CC"/>
    <w:rsid w:val="005C4A4C"/>
    <w:rsid w:val="005C5DAB"/>
    <w:rsid w:val="005C66CC"/>
    <w:rsid w:val="005C6749"/>
    <w:rsid w:val="005C67FE"/>
    <w:rsid w:val="005C6A48"/>
    <w:rsid w:val="005C6B58"/>
    <w:rsid w:val="005D0158"/>
    <w:rsid w:val="005D0ACB"/>
    <w:rsid w:val="005D0EFB"/>
    <w:rsid w:val="005D1B12"/>
    <w:rsid w:val="005D1CD1"/>
    <w:rsid w:val="005D241D"/>
    <w:rsid w:val="005D24A3"/>
    <w:rsid w:val="005D25CC"/>
    <w:rsid w:val="005D3D25"/>
    <w:rsid w:val="005D4412"/>
    <w:rsid w:val="005D4F97"/>
    <w:rsid w:val="005D5537"/>
    <w:rsid w:val="005D5974"/>
    <w:rsid w:val="005D5B58"/>
    <w:rsid w:val="005D5BFC"/>
    <w:rsid w:val="005D5E64"/>
    <w:rsid w:val="005D695B"/>
    <w:rsid w:val="005D7A47"/>
    <w:rsid w:val="005E0068"/>
    <w:rsid w:val="005E0078"/>
    <w:rsid w:val="005E009F"/>
    <w:rsid w:val="005E0D8E"/>
    <w:rsid w:val="005E1328"/>
    <w:rsid w:val="005E1692"/>
    <w:rsid w:val="005E1B29"/>
    <w:rsid w:val="005E1B7F"/>
    <w:rsid w:val="005E279D"/>
    <w:rsid w:val="005E29A2"/>
    <w:rsid w:val="005E4074"/>
    <w:rsid w:val="005E4461"/>
    <w:rsid w:val="005E46FB"/>
    <w:rsid w:val="005E48F9"/>
    <w:rsid w:val="005E566F"/>
    <w:rsid w:val="005E5823"/>
    <w:rsid w:val="005E58A1"/>
    <w:rsid w:val="005E5AD5"/>
    <w:rsid w:val="005E607A"/>
    <w:rsid w:val="005E7458"/>
    <w:rsid w:val="005E7B92"/>
    <w:rsid w:val="005E7DD8"/>
    <w:rsid w:val="005F0294"/>
    <w:rsid w:val="005F0819"/>
    <w:rsid w:val="005F0BC9"/>
    <w:rsid w:val="005F161A"/>
    <w:rsid w:val="005F1E6C"/>
    <w:rsid w:val="005F22CC"/>
    <w:rsid w:val="005F2502"/>
    <w:rsid w:val="005F2694"/>
    <w:rsid w:val="005F2A6A"/>
    <w:rsid w:val="005F2AE8"/>
    <w:rsid w:val="005F305C"/>
    <w:rsid w:val="005F39DC"/>
    <w:rsid w:val="005F4263"/>
    <w:rsid w:val="005F4A65"/>
    <w:rsid w:val="005F4D2E"/>
    <w:rsid w:val="005F503A"/>
    <w:rsid w:val="005F56B2"/>
    <w:rsid w:val="005F5AA2"/>
    <w:rsid w:val="005F5CED"/>
    <w:rsid w:val="005F61C1"/>
    <w:rsid w:val="005F64A4"/>
    <w:rsid w:val="005F6590"/>
    <w:rsid w:val="005F686B"/>
    <w:rsid w:val="005F6974"/>
    <w:rsid w:val="005F6D5E"/>
    <w:rsid w:val="005F7826"/>
    <w:rsid w:val="00600177"/>
    <w:rsid w:val="00601B79"/>
    <w:rsid w:val="00602112"/>
    <w:rsid w:val="00602676"/>
    <w:rsid w:val="00603165"/>
    <w:rsid w:val="006032B2"/>
    <w:rsid w:val="0060370B"/>
    <w:rsid w:val="00603E55"/>
    <w:rsid w:val="00604210"/>
    <w:rsid w:val="006043CB"/>
    <w:rsid w:val="0060474A"/>
    <w:rsid w:val="00604C6B"/>
    <w:rsid w:val="00604C75"/>
    <w:rsid w:val="00604F5D"/>
    <w:rsid w:val="0060533B"/>
    <w:rsid w:val="006063CD"/>
    <w:rsid w:val="0060672A"/>
    <w:rsid w:val="00606831"/>
    <w:rsid w:val="00606CC2"/>
    <w:rsid w:val="006076BA"/>
    <w:rsid w:val="00607F5B"/>
    <w:rsid w:val="0061048E"/>
    <w:rsid w:val="0061056C"/>
    <w:rsid w:val="00611033"/>
    <w:rsid w:val="00611925"/>
    <w:rsid w:val="006119C0"/>
    <w:rsid w:val="00611E67"/>
    <w:rsid w:val="0061264A"/>
    <w:rsid w:val="0061289C"/>
    <w:rsid w:val="006135F4"/>
    <w:rsid w:val="00614356"/>
    <w:rsid w:val="006144E8"/>
    <w:rsid w:val="006149A2"/>
    <w:rsid w:val="00614B47"/>
    <w:rsid w:val="00614E2B"/>
    <w:rsid w:val="006154AC"/>
    <w:rsid w:val="00615B51"/>
    <w:rsid w:val="006165EF"/>
    <w:rsid w:val="00616865"/>
    <w:rsid w:val="00616A06"/>
    <w:rsid w:val="00616A75"/>
    <w:rsid w:val="00616F09"/>
    <w:rsid w:val="006200B9"/>
    <w:rsid w:val="00620DB2"/>
    <w:rsid w:val="006219F7"/>
    <w:rsid w:val="00621BBB"/>
    <w:rsid w:val="00622F31"/>
    <w:rsid w:val="006234C5"/>
    <w:rsid w:val="00623C7F"/>
    <w:rsid w:val="0062438B"/>
    <w:rsid w:val="00625659"/>
    <w:rsid w:val="00625729"/>
    <w:rsid w:val="00625C8D"/>
    <w:rsid w:val="00626101"/>
    <w:rsid w:val="00626308"/>
    <w:rsid w:val="006265AF"/>
    <w:rsid w:val="00630E19"/>
    <w:rsid w:val="00630EF0"/>
    <w:rsid w:val="00630FDC"/>
    <w:rsid w:val="006314D4"/>
    <w:rsid w:val="00631CC9"/>
    <w:rsid w:val="00632359"/>
    <w:rsid w:val="0063400A"/>
    <w:rsid w:val="00634C1A"/>
    <w:rsid w:val="00634EC6"/>
    <w:rsid w:val="006350C8"/>
    <w:rsid w:val="00636106"/>
    <w:rsid w:val="00636188"/>
    <w:rsid w:val="00636728"/>
    <w:rsid w:val="00636890"/>
    <w:rsid w:val="00636912"/>
    <w:rsid w:val="00636DFB"/>
    <w:rsid w:val="006374B9"/>
    <w:rsid w:val="00637BC2"/>
    <w:rsid w:val="00637DD0"/>
    <w:rsid w:val="00637FC4"/>
    <w:rsid w:val="00640D68"/>
    <w:rsid w:val="006411B2"/>
    <w:rsid w:val="00641578"/>
    <w:rsid w:val="006433D7"/>
    <w:rsid w:val="00643F84"/>
    <w:rsid w:val="0064538C"/>
    <w:rsid w:val="00645B50"/>
    <w:rsid w:val="0064627D"/>
    <w:rsid w:val="006476C1"/>
    <w:rsid w:val="00647BEF"/>
    <w:rsid w:val="0065067C"/>
    <w:rsid w:val="0065078B"/>
    <w:rsid w:val="00650A26"/>
    <w:rsid w:val="00650C8F"/>
    <w:rsid w:val="00650CA5"/>
    <w:rsid w:val="00650CEB"/>
    <w:rsid w:val="00651111"/>
    <w:rsid w:val="0065199A"/>
    <w:rsid w:val="00652CAD"/>
    <w:rsid w:val="00653BE5"/>
    <w:rsid w:val="00654707"/>
    <w:rsid w:val="00654D16"/>
    <w:rsid w:val="00654F59"/>
    <w:rsid w:val="006551AF"/>
    <w:rsid w:val="00655F26"/>
    <w:rsid w:val="006566CA"/>
    <w:rsid w:val="00656D48"/>
    <w:rsid w:val="00656E98"/>
    <w:rsid w:val="00657BC5"/>
    <w:rsid w:val="00657EAE"/>
    <w:rsid w:val="00660246"/>
    <w:rsid w:val="0066122B"/>
    <w:rsid w:val="0066143A"/>
    <w:rsid w:val="00663046"/>
    <w:rsid w:val="00663A22"/>
    <w:rsid w:val="00663AE8"/>
    <w:rsid w:val="00663BC7"/>
    <w:rsid w:val="00664089"/>
    <w:rsid w:val="006643FD"/>
    <w:rsid w:val="0066541B"/>
    <w:rsid w:val="0066591C"/>
    <w:rsid w:val="00665C16"/>
    <w:rsid w:val="0066630E"/>
    <w:rsid w:val="006665DD"/>
    <w:rsid w:val="00666F0C"/>
    <w:rsid w:val="00666F7E"/>
    <w:rsid w:val="00666F91"/>
    <w:rsid w:val="00667222"/>
    <w:rsid w:val="00670374"/>
    <w:rsid w:val="0067046F"/>
    <w:rsid w:val="00670919"/>
    <w:rsid w:val="00670A84"/>
    <w:rsid w:val="00670F14"/>
    <w:rsid w:val="00670FBE"/>
    <w:rsid w:val="0067157B"/>
    <w:rsid w:val="006717E3"/>
    <w:rsid w:val="00671E0E"/>
    <w:rsid w:val="00672AA6"/>
    <w:rsid w:val="0067416C"/>
    <w:rsid w:val="006746E5"/>
    <w:rsid w:val="006747E9"/>
    <w:rsid w:val="00674AB1"/>
    <w:rsid w:val="00674BCE"/>
    <w:rsid w:val="00674DD8"/>
    <w:rsid w:val="006754EA"/>
    <w:rsid w:val="00675F68"/>
    <w:rsid w:val="00676B2F"/>
    <w:rsid w:val="00676F95"/>
    <w:rsid w:val="006775C9"/>
    <w:rsid w:val="00677C2B"/>
    <w:rsid w:val="00680317"/>
    <w:rsid w:val="00680586"/>
    <w:rsid w:val="00680A75"/>
    <w:rsid w:val="00681B4A"/>
    <w:rsid w:val="006822D5"/>
    <w:rsid w:val="00682309"/>
    <w:rsid w:val="00682C83"/>
    <w:rsid w:val="00683019"/>
    <w:rsid w:val="0068325F"/>
    <w:rsid w:val="0068372A"/>
    <w:rsid w:val="00683F06"/>
    <w:rsid w:val="0068441C"/>
    <w:rsid w:val="00684576"/>
    <w:rsid w:val="006853B2"/>
    <w:rsid w:val="006857E7"/>
    <w:rsid w:val="00686B18"/>
    <w:rsid w:val="00686B87"/>
    <w:rsid w:val="00687789"/>
    <w:rsid w:val="00690B19"/>
    <w:rsid w:val="006913BA"/>
    <w:rsid w:val="006917BF"/>
    <w:rsid w:val="00691B40"/>
    <w:rsid w:val="00691FE3"/>
    <w:rsid w:val="0069371F"/>
    <w:rsid w:val="00693D5A"/>
    <w:rsid w:val="006942D7"/>
    <w:rsid w:val="0069484B"/>
    <w:rsid w:val="00694C6A"/>
    <w:rsid w:val="006956F7"/>
    <w:rsid w:val="00695A14"/>
    <w:rsid w:val="0069604B"/>
    <w:rsid w:val="00696CA0"/>
    <w:rsid w:val="00696DEB"/>
    <w:rsid w:val="00696E42"/>
    <w:rsid w:val="00696FCD"/>
    <w:rsid w:val="00697480"/>
    <w:rsid w:val="006A00B6"/>
    <w:rsid w:val="006A021F"/>
    <w:rsid w:val="006A19AF"/>
    <w:rsid w:val="006A1D1B"/>
    <w:rsid w:val="006A22CF"/>
    <w:rsid w:val="006A3B0F"/>
    <w:rsid w:val="006A42DB"/>
    <w:rsid w:val="006A43AA"/>
    <w:rsid w:val="006A46D5"/>
    <w:rsid w:val="006A48E8"/>
    <w:rsid w:val="006A4D5D"/>
    <w:rsid w:val="006A6D16"/>
    <w:rsid w:val="006A78A3"/>
    <w:rsid w:val="006A7AF9"/>
    <w:rsid w:val="006A7B28"/>
    <w:rsid w:val="006B016B"/>
    <w:rsid w:val="006B0A07"/>
    <w:rsid w:val="006B17E7"/>
    <w:rsid w:val="006B1CB8"/>
    <w:rsid w:val="006B2AD7"/>
    <w:rsid w:val="006B3357"/>
    <w:rsid w:val="006B36A8"/>
    <w:rsid w:val="006B3B04"/>
    <w:rsid w:val="006B3B54"/>
    <w:rsid w:val="006B3D13"/>
    <w:rsid w:val="006B459B"/>
    <w:rsid w:val="006B4923"/>
    <w:rsid w:val="006B4CAB"/>
    <w:rsid w:val="006B5117"/>
    <w:rsid w:val="006B5288"/>
    <w:rsid w:val="006B636A"/>
    <w:rsid w:val="006B65EF"/>
    <w:rsid w:val="006B68BC"/>
    <w:rsid w:val="006B7303"/>
    <w:rsid w:val="006B785D"/>
    <w:rsid w:val="006B7938"/>
    <w:rsid w:val="006B7A5B"/>
    <w:rsid w:val="006C0DF5"/>
    <w:rsid w:val="006C0FEC"/>
    <w:rsid w:val="006C1311"/>
    <w:rsid w:val="006C21CE"/>
    <w:rsid w:val="006C220A"/>
    <w:rsid w:val="006C225D"/>
    <w:rsid w:val="006C262F"/>
    <w:rsid w:val="006C2A74"/>
    <w:rsid w:val="006C2FAF"/>
    <w:rsid w:val="006C34CF"/>
    <w:rsid w:val="006C38F6"/>
    <w:rsid w:val="006C408F"/>
    <w:rsid w:val="006C4173"/>
    <w:rsid w:val="006C4189"/>
    <w:rsid w:val="006C469A"/>
    <w:rsid w:val="006C4CC2"/>
    <w:rsid w:val="006C4D65"/>
    <w:rsid w:val="006C5099"/>
    <w:rsid w:val="006C517C"/>
    <w:rsid w:val="006C644A"/>
    <w:rsid w:val="006C6A73"/>
    <w:rsid w:val="006C7587"/>
    <w:rsid w:val="006C7BA7"/>
    <w:rsid w:val="006C7D80"/>
    <w:rsid w:val="006C7E9A"/>
    <w:rsid w:val="006D072F"/>
    <w:rsid w:val="006D07BD"/>
    <w:rsid w:val="006D0B26"/>
    <w:rsid w:val="006D0B84"/>
    <w:rsid w:val="006D1245"/>
    <w:rsid w:val="006D2C76"/>
    <w:rsid w:val="006D2F13"/>
    <w:rsid w:val="006D2F1C"/>
    <w:rsid w:val="006D318A"/>
    <w:rsid w:val="006D3241"/>
    <w:rsid w:val="006D41E4"/>
    <w:rsid w:val="006D4CFD"/>
    <w:rsid w:val="006D4D15"/>
    <w:rsid w:val="006D4F08"/>
    <w:rsid w:val="006D5080"/>
    <w:rsid w:val="006D51B7"/>
    <w:rsid w:val="006D5ED9"/>
    <w:rsid w:val="006D5FE9"/>
    <w:rsid w:val="006D622F"/>
    <w:rsid w:val="006D632C"/>
    <w:rsid w:val="006D65C9"/>
    <w:rsid w:val="006D6C5B"/>
    <w:rsid w:val="006D6DD0"/>
    <w:rsid w:val="006D6FDA"/>
    <w:rsid w:val="006D715B"/>
    <w:rsid w:val="006D71E5"/>
    <w:rsid w:val="006D75B5"/>
    <w:rsid w:val="006D774E"/>
    <w:rsid w:val="006D7972"/>
    <w:rsid w:val="006D7DE3"/>
    <w:rsid w:val="006E0835"/>
    <w:rsid w:val="006E087F"/>
    <w:rsid w:val="006E0F0D"/>
    <w:rsid w:val="006E0F91"/>
    <w:rsid w:val="006E12B9"/>
    <w:rsid w:val="006E1CBA"/>
    <w:rsid w:val="006E3AD8"/>
    <w:rsid w:val="006E44F0"/>
    <w:rsid w:val="006E46EA"/>
    <w:rsid w:val="006E4AEA"/>
    <w:rsid w:val="006E4AF2"/>
    <w:rsid w:val="006E4D2A"/>
    <w:rsid w:val="006E5421"/>
    <w:rsid w:val="006E563D"/>
    <w:rsid w:val="006E5641"/>
    <w:rsid w:val="006E6259"/>
    <w:rsid w:val="006E6C04"/>
    <w:rsid w:val="006E6D62"/>
    <w:rsid w:val="006E7691"/>
    <w:rsid w:val="006E76CD"/>
    <w:rsid w:val="006E7C5C"/>
    <w:rsid w:val="006E7C7F"/>
    <w:rsid w:val="006E7D5A"/>
    <w:rsid w:val="006F1169"/>
    <w:rsid w:val="006F1DBE"/>
    <w:rsid w:val="006F1FC1"/>
    <w:rsid w:val="006F2117"/>
    <w:rsid w:val="006F2ADC"/>
    <w:rsid w:val="006F2B53"/>
    <w:rsid w:val="006F2DE6"/>
    <w:rsid w:val="006F43FD"/>
    <w:rsid w:val="006F45A3"/>
    <w:rsid w:val="006F534D"/>
    <w:rsid w:val="006F54BA"/>
    <w:rsid w:val="006F54EB"/>
    <w:rsid w:val="006F571E"/>
    <w:rsid w:val="006F5811"/>
    <w:rsid w:val="006F5A18"/>
    <w:rsid w:val="006F6ABC"/>
    <w:rsid w:val="007001E7"/>
    <w:rsid w:val="007003BD"/>
    <w:rsid w:val="00700495"/>
    <w:rsid w:val="007010A8"/>
    <w:rsid w:val="00701C4C"/>
    <w:rsid w:val="0070206D"/>
    <w:rsid w:val="007027CE"/>
    <w:rsid w:val="00702FCB"/>
    <w:rsid w:val="007031D8"/>
    <w:rsid w:val="007033E0"/>
    <w:rsid w:val="00704302"/>
    <w:rsid w:val="0070476F"/>
    <w:rsid w:val="00704B14"/>
    <w:rsid w:val="00704B8C"/>
    <w:rsid w:val="00705B9F"/>
    <w:rsid w:val="00705BC7"/>
    <w:rsid w:val="00705DBA"/>
    <w:rsid w:val="00706046"/>
    <w:rsid w:val="007060CB"/>
    <w:rsid w:val="00706F12"/>
    <w:rsid w:val="00707230"/>
    <w:rsid w:val="00707F8F"/>
    <w:rsid w:val="007102DB"/>
    <w:rsid w:val="007105C9"/>
    <w:rsid w:val="007109B6"/>
    <w:rsid w:val="00710C9D"/>
    <w:rsid w:val="00710CED"/>
    <w:rsid w:val="00710F3C"/>
    <w:rsid w:val="00711B0B"/>
    <w:rsid w:val="007129AB"/>
    <w:rsid w:val="00712BB8"/>
    <w:rsid w:val="0071324C"/>
    <w:rsid w:val="007135DD"/>
    <w:rsid w:val="0071393E"/>
    <w:rsid w:val="00714B57"/>
    <w:rsid w:val="00714E20"/>
    <w:rsid w:val="00715E60"/>
    <w:rsid w:val="00715E6D"/>
    <w:rsid w:val="007160B3"/>
    <w:rsid w:val="00716195"/>
    <w:rsid w:val="0071708B"/>
    <w:rsid w:val="007173E6"/>
    <w:rsid w:val="007175B4"/>
    <w:rsid w:val="007177AB"/>
    <w:rsid w:val="0072111F"/>
    <w:rsid w:val="00722EEC"/>
    <w:rsid w:val="0072303C"/>
    <w:rsid w:val="00723131"/>
    <w:rsid w:val="007231F7"/>
    <w:rsid w:val="007232A1"/>
    <w:rsid w:val="007232FD"/>
    <w:rsid w:val="00724E0E"/>
    <w:rsid w:val="00725489"/>
    <w:rsid w:val="00725DFA"/>
    <w:rsid w:val="00725EE9"/>
    <w:rsid w:val="007265E6"/>
    <w:rsid w:val="0072665C"/>
    <w:rsid w:val="00726968"/>
    <w:rsid w:val="00727276"/>
    <w:rsid w:val="00727BD5"/>
    <w:rsid w:val="00727FEC"/>
    <w:rsid w:val="00730142"/>
    <w:rsid w:val="007305AC"/>
    <w:rsid w:val="007308DC"/>
    <w:rsid w:val="00730FC1"/>
    <w:rsid w:val="0073140F"/>
    <w:rsid w:val="00731782"/>
    <w:rsid w:val="00731A0E"/>
    <w:rsid w:val="007323F6"/>
    <w:rsid w:val="00732513"/>
    <w:rsid w:val="00732CA2"/>
    <w:rsid w:val="0073331F"/>
    <w:rsid w:val="00733BF9"/>
    <w:rsid w:val="00733CFB"/>
    <w:rsid w:val="00734A15"/>
    <w:rsid w:val="00734E34"/>
    <w:rsid w:val="007354B9"/>
    <w:rsid w:val="0073590A"/>
    <w:rsid w:val="00735C3B"/>
    <w:rsid w:val="00735DFE"/>
    <w:rsid w:val="007360B9"/>
    <w:rsid w:val="00736F00"/>
    <w:rsid w:val="0073739C"/>
    <w:rsid w:val="007373C5"/>
    <w:rsid w:val="00737CFB"/>
    <w:rsid w:val="00737DDC"/>
    <w:rsid w:val="00737E64"/>
    <w:rsid w:val="00737ECE"/>
    <w:rsid w:val="00737F6D"/>
    <w:rsid w:val="00740EFF"/>
    <w:rsid w:val="00740F24"/>
    <w:rsid w:val="00741231"/>
    <w:rsid w:val="0074165E"/>
    <w:rsid w:val="00741F0E"/>
    <w:rsid w:val="007425EF"/>
    <w:rsid w:val="007427DF"/>
    <w:rsid w:val="00742B7A"/>
    <w:rsid w:val="00743124"/>
    <w:rsid w:val="00744974"/>
    <w:rsid w:val="00744C70"/>
    <w:rsid w:val="00744F8A"/>
    <w:rsid w:val="00745965"/>
    <w:rsid w:val="00745BB6"/>
    <w:rsid w:val="00746AAF"/>
    <w:rsid w:val="00747657"/>
    <w:rsid w:val="0074794B"/>
    <w:rsid w:val="00747E04"/>
    <w:rsid w:val="007501C8"/>
    <w:rsid w:val="00750452"/>
    <w:rsid w:val="0075047A"/>
    <w:rsid w:val="007504B6"/>
    <w:rsid w:val="00750814"/>
    <w:rsid w:val="007509B2"/>
    <w:rsid w:val="00750D06"/>
    <w:rsid w:val="00750D43"/>
    <w:rsid w:val="007511E2"/>
    <w:rsid w:val="007512BF"/>
    <w:rsid w:val="0075170C"/>
    <w:rsid w:val="00751724"/>
    <w:rsid w:val="0075239E"/>
    <w:rsid w:val="00753DB5"/>
    <w:rsid w:val="00753DDF"/>
    <w:rsid w:val="0075417B"/>
    <w:rsid w:val="00754C35"/>
    <w:rsid w:val="007552E0"/>
    <w:rsid w:val="0075596B"/>
    <w:rsid w:val="00755A05"/>
    <w:rsid w:val="00755DB2"/>
    <w:rsid w:val="007563D1"/>
    <w:rsid w:val="00757292"/>
    <w:rsid w:val="00757995"/>
    <w:rsid w:val="00757A92"/>
    <w:rsid w:val="0076006C"/>
    <w:rsid w:val="00760B80"/>
    <w:rsid w:val="00760CAB"/>
    <w:rsid w:val="007610F2"/>
    <w:rsid w:val="007612E6"/>
    <w:rsid w:val="00761400"/>
    <w:rsid w:val="00761872"/>
    <w:rsid w:val="0076198C"/>
    <w:rsid w:val="00761EB9"/>
    <w:rsid w:val="00762116"/>
    <w:rsid w:val="00762742"/>
    <w:rsid w:val="00763E4D"/>
    <w:rsid w:val="00764A6C"/>
    <w:rsid w:val="00765774"/>
    <w:rsid w:val="00765E8C"/>
    <w:rsid w:val="0076623E"/>
    <w:rsid w:val="00766F2B"/>
    <w:rsid w:val="00766FAE"/>
    <w:rsid w:val="00770191"/>
    <w:rsid w:val="00770564"/>
    <w:rsid w:val="007707DE"/>
    <w:rsid w:val="007709AA"/>
    <w:rsid w:val="00770D22"/>
    <w:rsid w:val="00770E19"/>
    <w:rsid w:val="00770EED"/>
    <w:rsid w:val="00771909"/>
    <w:rsid w:val="007719D8"/>
    <w:rsid w:val="007729B0"/>
    <w:rsid w:val="007729FE"/>
    <w:rsid w:val="00772E89"/>
    <w:rsid w:val="00773537"/>
    <w:rsid w:val="007735EE"/>
    <w:rsid w:val="00773AD9"/>
    <w:rsid w:val="007741DD"/>
    <w:rsid w:val="00774470"/>
    <w:rsid w:val="00774EA9"/>
    <w:rsid w:val="00774F28"/>
    <w:rsid w:val="00775E49"/>
    <w:rsid w:val="00775EA5"/>
    <w:rsid w:val="007767DB"/>
    <w:rsid w:val="00776B20"/>
    <w:rsid w:val="0077715D"/>
    <w:rsid w:val="00777183"/>
    <w:rsid w:val="007776AC"/>
    <w:rsid w:val="00777E4D"/>
    <w:rsid w:val="00777F75"/>
    <w:rsid w:val="00780285"/>
    <w:rsid w:val="00780616"/>
    <w:rsid w:val="00780AF0"/>
    <w:rsid w:val="00780B9F"/>
    <w:rsid w:val="007816B0"/>
    <w:rsid w:val="00782915"/>
    <w:rsid w:val="007832E8"/>
    <w:rsid w:val="00783AAE"/>
    <w:rsid w:val="00783D86"/>
    <w:rsid w:val="00783E4E"/>
    <w:rsid w:val="0078413E"/>
    <w:rsid w:val="007845FE"/>
    <w:rsid w:val="00784899"/>
    <w:rsid w:val="00784AFE"/>
    <w:rsid w:val="00785765"/>
    <w:rsid w:val="007864DC"/>
    <w:rsid w:val="00786A97"/>
    <w:rsid w:val="00787E3F"/>
    <w:rsid w:val="00790EE4"/>
    <w:rsid w:val="00791631"/>
    <w:rsid w:val="0079168D"/>
    <w:rsid w:val="007916E6"/>
    <w:rsid w:val="00791A63"/>
    <w:rsid w:val="0079239A"/>
    <w:rsid w:val="00792A43"/>
    <w:rsid w:val="00792AB2"/>
    <w:rsid w:val="00793D7E"/>
    <w:rsid w:val="00794210"/>
    <w:rsid w:val="007945A9"/>
    <w:rsid w:val="00794695"/>
    <w:rsid w:val="00794CA6"/>
    <w:rsid w:val="007957CD"/>
    <w:rsid w:val="00795917"/>
    <w:rsid w:val="00796277"/>
    <w:rsid w:val="007963AA"/>
    <w:rsid w:val="007964B0"/>
    <w:rsid w:val="0079672C"/>
    <w:rsid w:val="00796EE6"/>
    <w:rsid w:val="00796FCD"/>
    <w:rsid w:val="0079716A"/>
    <w:rsid w:val="00797346"/>
    <w:rsid w:val="0079748C"/>
    <w:rsid w:val="007979D5"/>
    <w:rsid w:val="007A0293"/>
    <w:rsid w:val="007A02C1"/>
    <w:rsid w:val="007A0A0E"/>
    <w:rsid w:val="007A0EC4"/>
    <w:rsid w:val="007A1360"/>
    <w:rsid w:val="007A153E"/>
    <w:rsid w:val="007A2710"/>
    <w:rsid w:val="007A2C6E"/>
    <w:rsid w:val="007A2D7F"/>
    <w:rsid w:val="007A3443"/>
    <w:rsid w:val="007A365D"/>
    <w:rsid w:val="007A3743"/>
    <w:rsid w:val="007A39C3"/>
    <w:rsid w:val="007A3C14"/>
    <w:rsid w:val="007A3F63"/>
    <w:rsid w:val="007A405A"/>
    <w:rsid w:val="007A4352"/>
    <w:rsid w:val="007A4E8E"/>
    <w:rsid w:val="007A4F71"/>
    <w:rsid w:val="007A505E"/>
    <w:rsid w:val="007A52A8"/>
    <w:rsid w:val="007A6163"/>
    <w:rsid w:val="007A683C"/>
    <w:rsid w:val="007A6A64"/>
    <w:rsid w:val="007A6AD1"/>
    <w:rsid w:val="007A6E73"/>
    <w:rsid w:val="007A76F4"/>
    <w:rsid w:val="007A797C"/>
    <w:rsid w:val="007A7DA2"/>
    <w:rsid w:val="007B061D"/>
    <w:rsid w:val="007B0E78"/>
    <w:rsid w:val="007B1246"/>
    <w:rsid w:val="007B12D2"/>
    <w:rsid w:val="007B19F5"/>
    <w:rsid w:val="007B1E41"/>
    <w:rsid w:val="007B2268"/>
    <w:rsid w:val="007B263A"/>
    <w:rsid w:val="007B34A1"/>
    <w:rsid w:val="007B35FE"/>
    <w:rsid w:val="007B3DE1"/>
    <w:rsid w:val="007B4168"/>
    <w:rsid w:val="007B45BA"/>
    <w:rsid w:val="007B580C"/>
    <w:rsid w:val="007B5B98"/>
    <w:rsid w:val="007B5D64"/>
    <w:rsid w:val="007B5FC0"/>
    <w:rsid w:val="007B62F5"/>
    <w:rsid w:val="007B66E3"/>
    <w:rsid w:val="007B6877"/>
    <w:rsid w:val="007B690D"/>
    <w:rsid w:val="007B690E"/>
    <w:rsid w:val="007B7541"/>
    <w:rsid w:val="007B7A82"/>
    <w:rsid w:val="007B7B3E"/>
    <w:rsid w:val="007B7F98"/>
    <w:rsid w:val="007C0C04"/>
    <w:rsid w:val="007C10DA"/>
    <w:rsid w:val="007C1724"/>
    <w:rsid w:val="007C1A5A"/>
    <w:rsid w:val="007C1B35"/>
    <w:rsid w:val="007C2527"/>
    <w:rsid w:val="007C267B"/>
    <w:rsid w:val="007C2F3C"/>
    <w:rsid w:val="007C3430"/>
    <w:rsid w:val="007C3472"/>
    <w:rsid w:val="007C3934"/>
    <w:rsid w:val="007C3FBF"/>
    <w:rsid w:val="007C412B"/>
    <w:rsid w:val="007C4256"/>
    <w:rsid w:val="007C484F"/>
    <w:rsid w:val="007C5833"/>
    <w:rsid w:val="007C59FD"/>
    <w:rsid w:val="007C6D3A"/>
    <w:rsid w:val="007C6F26"/>
    <w:rsid w:val="007C7034"/>
    <w:rsid w:val="007C736D"/>
    <w:rsid w:val="007C7909"/>
    <w:rsid w:val="007C7D8B"/>
    <w:rsid w:val="007C7EA9"/>
    <w:rsid w:val="007D1B6B"/>
    <w:rsid w:val="007D24B7"/>
    <w:rsid w:val="007D29C1"/>
    <w:rsid w:val="007D42C9"/>
    <w:rsid w:val="007D4305"/>
    <w:rsid w:val="007D431F"/>
    <w:rsid w:val="007D50BB"/>
    <w:rsid w:val="007D5599"/>
    <w:rsid w:val="007D56FB"/>
    <w:rsid w:val="007D59DE"/>
    <w:rsid w:val="007D5CD2"/>
    <w:rsid w:val="007D5D20"/>
    <w:rsid w:val="007D62D7"/>
    <w:rsid w:val="007D634B"/>
    <w:rsid w:val="007D6AAA"/>
    <w:rsid w:val="007D6DBC"/>
    <w:rsid w:val="007D724B"/>
    <w:rsid w:val="007D7A4E"/>
    <w:rsid w:val="007D7F8C"/>
    <w:rsid w:val="007E00C6"/>
    <w:rsid w:val="007E0272"/>
    <w:rsid w:val="007E1520"/>
    <w:rsid w:val="007E1B90"/>
    <w:rsid w:val="007E1EF5"/>
    <w:rsid w:val="007E2A85"/>
    <w:rsid w:val="007E38C6"/>
    <w:rsid w:val="007E3B6D"/>
    <w:rsid w:val="007E4278"/>
    <w:rsid w:val="007E4573"/>
    <w:rsid w:val="007E498B"/>
    <w:rsid w:val="007E4C06"/>
    <w:rsid w:val="007E4DC2"/>
    <w:rsid w:val="007E543F"/>
    <w:rsid w:val="007E55CD"/>
    <w:rsid w:val="007E56BF"/>
    <w:rsid w:val="007E5E8B"/>
    <w:rsid w:val="007E5EFB"/>
    <w:rsid w:val="007E6213"/>
    <w:rsid w:val="007E77C7"/>
    <w:rsid w:val="007E7CDE"/>
    <w:rsid w:val="007F03AB"/>
    <w:rsid w:val="007F0BB0"/>
    <w:rsid w:val="007F1636"/>
    <w:rsid w:val="007F1DE8"/>
    <w:rsid w:val="007F41E5"/>
    <w:rsid w:val="007F4966"/>
    <w:rsid w:val="007F4A19"/>
    <w:rsid w:val="007F4DDF"/>
    <w:rsid w:val="007F5CE4"/>
    <w:rsid w:val="007F5EF9"/>
    <w:rsid w:val="007F5F36"/>
    <w:rsid w:val="007F60A8"/>
    <w:rsid w:val="007F6626"/>
    <w:rsid w:val="007F68D2"/>
    <w:rsid w:val="007F73A1"/>
    <w:rsid w:val="007F76B2"/>
    <w:rsid w:val="00800AA6"/>
    <w:rsid w:val="00801289"/>
    <w:rsid w:val="0080128A"/>
    <w:rsid w:val="008013BF"/>
    <w:rsid w:val="00801F5C"/>
    <w:rsid w:val="008026B2"/>
    <w:rsid w:val="00802995"/>
    <w:rsid w:val="00802B5E"/>
    <w:rsid w:val="00803055"/>
    <w:rsid w:val="0080351E"/>
    <w:rsid w:val="00803BFF"/>
    <w:rsid w:val="00804646"/>
    <w:rsid w:val="00804C5E"/>
    <w:rsid w:val="0080539D"/>
    <w:rsid w:val="0080569C"/>
    <w:rsid w:val="00805ECD"/>
    <w:rsid w:val="008060C3"/>
    <w:rsid w:val="008061F8"/>
    <w:rsid w:val="008062B7"/>
    <w:rsid w:val="008062D4"/>
    <w:rsid w:val="00806CB8"/>
    <w:rsid w:val="008100BD"/>
    <w:rsid w:val="008108AD"/>
    <w:rsid w:val="008110E1"/>
    <w:rsid w:val="0081132E"/>
    <w:rsid w:val="00812890"/>
    <w:rsid w:val="00813581"/>
    <w:rsid w:val="0081407F"/>
    <w:rsid w:val="00814187"/>
    <w:rsid w:val="008148DC"/>
    <w:rsid w:val="00815DA3"/>
    <w:rsid w:val="00815E0D"/>
    <w:rsid w:val="008165A9"/>
    <w:rsid w:val="00816B15"/>
    <w:rsid w:val="008177B7"/>
    <w:rsid w:val="00817DBA"/>
    <w:rsid w:val="00817F4C"/>
    <w:rsid w:val="0082003D"/>
    <w:rsid w:val="0082040B"/>
    <w:rsid w:val="008212A6"/>
    <w:rsid w:val="00821610"/>
    <w:rsid w:val="008216A2"/>
    <w:rsid w:val="00821BFB"/>
    <w:rsid w:val="008223AB"/>
    <w:rsid w:val="0082277B"/>
    <w:rsid w:val="0082284C"/>
    <w:rsid w:val="00822A37"/>
    <w:rsid w:val="008236CE"/>
    <w:rsid w:val="00824471"/>
    <w:rsid w:val="008249FF"/>
    <w:rsid w:val="00824DEC"/>
    <w:rsid w:val="00825727"/>
    <w:rsid w:val="00825CEE"/>
    <w:rsid w:val="00825D5F"/>
    <w:rsid w:val="00826153"/>
    <w:rsid w:val="00826BCA"/>
    <w:rsid w:val="008271D2"/>
    <w:rsid w:val="008272AF"/>
    <w:rsid w:val="008272FE"/>
    <w:rsid w:val="00827418"/>
    <w:rsid w:val="0082799D"/>
    <w:rsid w:val="008279C8"/>
    <w:rsid w:val="008305EC"/>
    <w:rsid w:val="00831E97"/>
    <w:rsid w:val="00832141"/>
    <w:rsid w:val="00832667"/>
    <w:rsid w:val="00832A4B"/>
    <w:rsid w:val="00833143"/>
    <w:rsid w:val="00833D1D"/>
    <w:rsid w:val="0083422C"/>
    <w:rsid w:val="0083497F"/>
    <w:rsid w:val="00834A24"/>
    <w:rsid w:val="00834B6A"/>
    <w:rsid w:val="008350F2"/>
    <w:rsid w:val="00835203"/>
    <w:rsid w:val="00837406"/>
    <w:rsid w:val="00840AF1"/>
    <w:rsid w:val="00840F27"/>
    <w:rsid w:val="00841856"/>
    <w:rsid w:val="00841B18"/>
    <w:rsid w:val="00841D13"/>
    <w:rsid w:val="00842D31"/>
    <w:rsid w:val="008440D5"/>
    <w:rsid w:val="00844852"/>
    <w:rsid w:val="00845671"/>
    <w:rsid w:val="00845ACC"/>
    <w:rsid w:val="00845D49"/>
    <w:rsid w:val="008465B1"/>
    <w:rsid w:val="008469E6"/>
    <w:rsid w:val="00847057"/>
    <w:rsid w:val="00847CF6"/>
    <w:rsid w:val="00850CD4"/>
    <w:rsid w:val="00850D48"/>
    <w:rsid w:val="00850F6B"/>
    <w:rsid w:val="0085101A"/>
    <w:rsid w:val="008516BB"/>
    <w:rsid w:val="008519A7"/>
    <w:rsid w:val="0085228B"/>
    <w:rsid w:val="0085267C"/>
    <w:rsid w:val="008528BF"/>
    <w:rsid w:val="008530DC"/>
    <w:rsid w:val="008531EE"/>
    <w:rsid w:val="00853CB2"/>
    <w:rsid w:val="00854428"/>
    <w:rsid w:val="00855ABA"/>
    <w:rsid w:val="00855C5B"/>
    <w:rsid w:val="00855F80"/>
    <w:rsid w:val="00856624"/>
    <w:rsid w:val="00857027"/>
    <w:rsid w:val="00857C3F"/>
    <w:rsid w:val="00860439"/>
    <w:rsid w:val="00860668"/>
    <w:rsid w:val="00861125"/>
    <w:rsid w:val="00861FC1"/>
    <w:rsid w:val="00862BCE"/>
    <w:rsid w:val="0086308A"/>
    <w:rsid w:val="008634A5"/>
    <w:rsid w:val="00863703"/>
    <w:rsid w:val="00863998"/>
    <w:rsid w:val="00863B08"/>
    <w:rsid w:val="00864AAC"/>
    <w:rsid w:val="008651BF"/>
    <w:rsid w:val="0086636D"/>
    <w:rsid w:val="008667A9"/>
    <w:rsid w:val="00866B6B"/>
    <w:rsid w:val="00867126"/>
    <w:rsid w:val="00867452"/>
    <w:rsid w:val="00867BC7"/>
    <w:rsid w:val="00870458"/>
    <w:rsid w:val="00870F9D"/>
    <w:rsid w:val="00871316"/>
    <w:rsid w:val="008714EC"/>
    <w:rsid w:val="00871D0D"/>
    <w:rsid w:val="008721CB"/>
    <w:rsid w:val="00872404"/>
    <w:rsid w:val="008725C8"/>
    <w:rsid w:val="008726D2"/>
    <w:rsid w:val="00872D48"/>
    <w:rsid w:val="00872DE0"/>
    <w:rsid w:val="00872F65"/>
    <w:rsid w:val="00873216"/>
    <w:rsid w:val="008733FC"/>
    <w:rsid w:val="00873472"/>
    <w:rsid w:val="0087490B"/>
    <w:rsid w:val="00874FB2"/>
    <w:rsid w:val="0087548D"/>
    <w:rsid w:val="008755ED"/>
    <w:rsid w:val="008759F2"/>
    <w:rsid w:val="00875AD9"/>
    <w:rsid w:val="0087681D"/>
    <w:rsid w:val="00876CA9"/>
    <w:rsid w:val="00877B5F"/>
    <w:rsid w:val="00880B80"/>
    <w:rsid w:val="00880D1F"/>
    <w:rsid w:val="00881562"/>
    <w:rsid w:val="00881924"/>
    <w:rsid w:val="008822CA"/>
    <w:rsid w:val="00882BCB"/>
    <w:rsid w:val="00882D60"/>
    <w:rsid w:val="00884AAD"/>
    <w:rsid w:val="00884DDF"/>
    <w:rsid w:val="008859DD"/>
    <w:rsid w:val="00886518"/>
    <w:rsid w:val="00887618"/>
    <w:rsid w:val="0089124E"/>
    <w:rsid w:val="00891DB1"/>
    <w:rsid w:val="00892209"/>
    <w:rsid w:val="0089272A"/>
    <w:rsid w:val="00892895"/>
    <w:rsid w:val="00892BA6"/>
    <w:rsid w:val="00892E41"/>
    <w:rsid w:val="00893931"/>
    <w:rsid w:val="008939B0"/>
    <w:rsid w:val="00893C0C"/>
    <w:rsid w:val="0089458D"/>
    <w:rsid w:val="00896666"/>
    <w:rsid w:val="00896BC8"/>
    <w:rsid w:val="00896C93"/>
    <w:rsid w:val="00897603"/>
    <w:rsid w:val="008A02B9"/>
    <w:rsid w:val="008A0A65"/>
    <w:rsid w:val="008A12FA"/>
    <w:rsid w:val="008A210A"/>
    <w:rsid w:val="008A2387"/>
    <w:rsid w:val="008A2D53"/>
    <w:rsid w:val="008A2F1C"/>
    <w:rsid w:val="008A314C"/>
    <w:rsid w:val="008A544B"/>
    <w:rsid w:val="008A5BB9"/>
    <w:rsid w:val="008A63EB"/>
    <w:rsid w:val="008A648A"/>
    <w:rsid w:val="008A6513"/>
    <w:rsid w:val="008A6824"/>
    <w:rsid w:val="008A6F98"/>
    <w:rsid w:val="008A7754"/>
    <w:rsid w:val="008A78EC"/>
    <w:rsid w:val="008B021A"/>
    <w:rsid w:val="008B06AE"/>
    <w:rsid w:val="008B08AF"/>
    <w:rsid w:val="008B0EFF"/>
    <w:rsid w:val="008B1412"/>
    <w:rsid w:val="008B150B"/>
    <w:rsid w:val="008B188F"/>
    <w:rsid w:val="008B1C0E"/>
    <w:rsid w:val="008B1CAB"/>
    <w:rsid w:val="008B2279"/>
    <w:rsid w:val="008B3329"/>
    <w:rsid w:val="008B3B9C"/>
    <w:rsid w:val="008B465A"/>
    <w:rsid w:val="008B4FFF"/>
    <w:rsid w:val="008B5363"/>
    <w:rsid w:val="008B5E15"/>
    <w:rsid w:val="008B6154"/>
    <w:rsid w:val="008B70C8"/>
    <w:rsid w:val="008B7282"/>
    <w:rsid w:val="008B773D"/>
    <w:rsid w:val="008B7DC1"/>
    <w:rsid w:val="008C0834"/>
    <w:rsid w:val="008C084E"/>
    <w:rsid w:val="008C0EE5"/>
    <w:rsid w:val="008C3CE9"/>
    <w:rsid w:val="008C5042"/>
    <w:rsid w:val="008C5B13"/>
    <w:rsid w:val="008C5C9C"/>
    <w:rsid w:val="008C5CD9"/>
    <w:rsid w:val="008C6559"/>
    <w:rsid w:val="008C714D"/>
    <w:rsid w:val="008C7454"/>
    <w:rsid w:val="008C752A"/>
    <w:rsid w:val="008C75B3"/>
    <w:rsid w:val="008C78CD"/>
    <w:rsid w:val="008C7AE0"/>
    <w:rsid w:val="008D0460"/>
    <w:rsid w:val="008D09D9"/>
    <w:rsid w:val="008D0E84"/>
    <w:rsid w:val="008D0F85"/>
    <w:rsid w:val="008D1A34"/>
    <w:rsid w:val="008D1B0E"/>
    <w:rsid w:val="008D2090"/>
    <w:rsid w:val="008D2524"/>
    <w:rsid w:val="008D2F4F"/>
    <w:rsid w:val="008D3255"/>
    <w:rsid w:val="008D3426"/>
    <w:rsid w:val="008D3864"/>
    <w:rsid w:val="008D41FF"/>
    <w:rsid w:val="008D4AF6"/>
    <w:rsid w:val="008D4E03"/>
    <w:rsid w:val="008D619B"/>
    <w:rsid w:val="008D632E"/>
    <w:rsid w:val="008D71DF"/>
    <w:rsid w:val="008D728D"/>
    <w:rsid w:val="008D784A"/>
    <w:rsid w:val="008D7BFB"/>
    <w:rsid w:val="008E0DCC"/>
    <w:rsid w:val="008E18E7"/>
    <w:rsid w:val="008E1A2C"/>
    <w:rsid w:val="008E2290"/>
    <w:rsid w:val="008E37F8"/>
    <w:rsid w:val="008E3BF0"/>
    <w:rsid w:val="008E4973"/>
    <w:rsid w:val="008E6A77"/>
    <w:rsid w:val="008E6C4A"/>
    <w:rsid w:val="008E6E10"/>
    <w:rsid w:val="008E7D99"/>
    <w:rsid w:val="008E7EB5"/>
    <w:rsid w:val="008F07D6"/>
    <w:rsid w:val="008F1147"/>
    <w:rsid w:val="008F1224"/>
    <w:rsid w:val="008F1400"/>
    <w:rsid w:val="008F1997"/>
    <w:rsid w:val="008F1AE1"/>
    <w:rsid w:val="008F2BC9"/>
    <w:rsid w:val="008F2E1A"/>
    <w:rsid w:val="008F2F74"/>
    <w:rsid w:val="008F3BBC"/>
    <w:rsid w:val="008F443D"/>
    <w:rsid w:val="008F4490"/>
    <w:rsid w:val="008F6940"/>
    <w:rsid w:val="008F752A"/>
    <w:rsid w:val="008F7BE8"/>
    <w:rsid w:val="00900285"/>
    <w:rsid w:val="0090031E"/>
    <w:rsid w:val="00900E9A"/>
    <w:rsid w:val="009014DF"/>
    <w:rsid w:val="00901691"/>
    <w:rsid w:val="00901C2E"/>
    <w:rsid w:val="00901C6B"/>
    <w:rsid w:val="00902F33"/>
    <w:rsid w:val="0090320B"/>
    <w:rsid w:val="00904799"/>
    <w:rsid w:val="00905564"/>
    <w:rsid w:val="00905BEE"/>
    <w:rsid w:val="00905D96"/>
    <w:rsid w:val="0090689B"/>
    <w:rsid w:val="00906CBE"/>
    <w:rsid w:val="00906D6F"/>
    <w:rsid w:val="00906EE3"/>
    <w:rsid w:val="009107B8"/>
    <w:rsid w:val="009108E7"/>
    <w:rsid w:val="0091125D"/>
    <w:rsid w:val="00911AC4"/>
    <w:rsid w:val="00912576"/>
    <w:rsid w:val="0091289A"/>
    <w:rsid w:val="00912938"/>
    <w:rsid w:val="00912989"/>
    <w:rsid w:val="00912F2D"/>
    <w:rsid w:val="00913BA9"/>
    <w:rsid w:val="009141EC"/>
    <w:rsid w:val="00914244"/>
    <w:rsid w:val="00914736"/>
    <w:rsid w:val="009148F6"/>
    <w:rsid w:val="00915B63"/>
    <w:rsid w:val="00915C93"/>
    <w:rsid w:val="00915CA1"/>
    <w:rsid w:val="00916519"/>
    <w:rsid w:val="00916577"/>
    <w:rsid w:val="009166F3"/>
    <w:rsid w:val="009167EB"/>
    <w:rsid w:val="00916AFC"/>
    <w:rsid w:val="00917B8F"/>
    <w:rsid w:val="009202E9"/>
    <w:rsid w:val="00920835"/>
    <w:rsid w:val="00920B9B"/>
    <w:rsid w:val="00920C9B"/>
    <w:rsid w:val="00921410"/>
    <w:rsid w:val="00921893"/>
    <w:rsid w:val="00921EEC"/>
    <w:rsid w:val="009223E9"/>
    <w:rsid w:val="00923109"/>
    <w:rsid w:val="00924BED"/>
    <w:rsid w:val="00924C3E"/>
    <w:rsid w:val="00926364"/>
    <w:rsid w:val="00927321"/>
    <w:rsid w:val="00930240"/>
    <w:rsid w:val="00931A33"/>
    <w:rsid w:val="00932B40"/>
    <w:rsid w:val="00933C47"/>
    <w:rsid w:val="00934075"/>
    <w:rsid w:val="0093436C"/>
    <w:rsid w:val="00934615"/>
    <w:rsid w:val="009346A7"/>
    <w:rsid w:val="009355D0"/>
    <w:rsid w:val="009359F1"/>
    <w:rsid w:val="00935A67"/>
    <w:rsid w:val="00936125"/>
    <w:rsid w:val="00936A49"/>
    <w:rsid w:val="00937040"/>
    <w:rsid w:val="0093743B"/>
    <w:rsid w:val="00937940"/>
    <w:rsid w:val="00937B1B"/>
    <w:rsid w:val="009406BC"/>
    <w:rsid w:val="009416CD"/>
    <w:rsid w:val="009417C1"/>
    <w:rsid w:val="0094183C"/>
    <w:rsid w:val="0094195C"/>
    <w:rsid w:val="009422FA"/>
    <w:rsid w:val="0094268E"/>
    <w:rsid w:val="00943631"/>
    <w:rsid w:val="00943809"/>
    <w:rsid w:val="0094380C"/>
    <w:rsid w:val="009444D9"/>
    <w:rsid w:val="00944934"/>
    <w:rsid w:val="00944BE5"/>
    <w:rsid w:val="00944F69"/>
    <w:rsid w:val="0094535F"/>
    <w:rsid w:val="00945A9F"/>
    <w:rsid w:val="00945FF7"/>
    <w:rsid w:val="009460C6"/>
    <w:rsid w:val="009460C7"/>
    <w:rsid w:val="00946E04"/>
    <w:rsid w:val="0094790A"/>
    <w:rsid w:val="00947BC0"/>
    <w:rsid w:val="00947C85"/>
    <w:rsid w:val="00947CDF"/>
    <w:rsid w:val="00947F84"/>
    <w:rsid w:val="009500E6"/>
    <w:rsid w:val="00950A92"/>
    <w:rsid w:val="00950E6C"/>
    <w:rsid w:val="00950F3E"/>
    <w:rsid w:val="0095149E"/>
    <w:rsid w:val="00951B00"/>
    <w:rsid w:val="00952059"/>
    <w:rsid w:val="00952754"/>
    <w:rsid w:val="009545C0"/>
    <w:rsid w:val="0095468D"/>
    <w:rsid w:val="00954AEB"/>
    <w:rsid w:val="00954EAA"/>
    <w:rsid w:val="00954FE3"/>
    <w:rsid w:val="00955675"/>
    <w:rsid w:val="00955BE6"/>
    <w:rsid w:val="00955C03"/>
    <w:rsid w:val="00955D15"/>
    <w:rsid w:val="0095601C"/>
    <w:rsid w:val="00956202"/>
    <w:rsid w:val="00957DA1"/>
    <w:rsid w:val="00960372"/>
    <w:rsid w:val="00960DCE"/>
    <w:rsid w:val="00961E28"/>
    <w:rsid w:val="0096236E"/>
    <w:rsid w:val="00962445"/>
    <w:rsid w:val="0096293B"/>
    <w:rsid w:val="009638AE"/>
    <w:rsid w:val="00964092"/>
    <w:rsid w:val="00964178"/>
    <w:rsid w:val="0096479A"/>
    <w:rsid w:val="009647F1"/>
    <w:rsid w:val="00964ACB"/>
    <w:rsid w:val="00965965"/>
    <w:rsid w:val="00965C86"/>
    <w:rsid w:val="0096643E"/>
    <w:rsid w:val="009668B8"/>
    <w:rsid w:val="00966A95"/>
    <w:rsid w:val="00966B36"/>
    <w:rsid w:val="00967DE2"/>
    <w:rsid w:val="00970252"/>
    <w:rsid w:val="009703C1"/>
    <w:rsid w:val="00970844"/>
    <w:rsid w:val="009710E1"/>
    <w:rsid w:val="00971893"/>
    <w:rsid w:val="00972E65"/>
    <w:rsid w:val="009730A1"/>
    <w:rsid w:val="00973164"/>
    <w:rsid w:val="00973372"/>
    <w:rsid w:val="009739C5"/>
    <w:rsid w:val="009740F1"/>
    <w:rsid w:val="009747ED"/>
    <w:rsid w:val="0097519B"/>
    <w:rsid w:val="00975C02"/>
    <w:rsid w:val="00976065"/>
    <w:rsid w:val="00976084"/>
    <w:rsid w:val="009768D5"/>
    <w:rsid w:val="00976A40"/>
    <w:rsid w:val="00976F65"/>
    <w:rsid w:val="009774AB"/>
    <w:rsid w:val="009775AA"/>
    <w:rsid w:val="009806DE"/>
    <w:rsid w:val="00980866"/>
    <w:rsid w:val="0098106D"/>
    <w:rsid w:val="0098130D"/>
    <w:rsid w:val="00981E7E"/>
    <w:rsid w:val="00982738"/>
    <w:rsid w:val="00982F6E"/>
    <w:rsid w:val="009842D2"/>
    <w:rsid w:val="00984ECC"/>
    <w:rsid w:val="0098589E"/>
    <w:rsid w:val="00985D12"/>
    <w:rsid w:val="00985F26"/>
    <w:rsid w:val="00986156"/>
    <w:rsid w:val="00986425"/>
    <w:rsid w:val="0098659A"/>
    <w:rsid w:val="00990302"/>
    <w:rsid w:val="0099074D"/>
    <w:rsid w:val="00990CD3"/>
    <w:rsid w:val="00990F7C"/>
    <w:rsid w:val="00991774"/>
    <w:rsid w:val="00991D76"/>
    <w:rsid w:val="0099245F"/>
    <w:rsid w:val="009929CC"/>
    <w:rsid w:val="009933B9"/>
    <w:rsid w:val="00993723"/>
    <w:rsid w:val="00993AD1"/>
    <w:rsid w:val="00993C7D"/>
    <w:rsid w:val="0099506C"/>
    <w:rsid w:val="009950F7"/>
    <w:rsid w:val="009955FC"/>
    <w:rsid w:val="009956B8"/>
    <w:rsid w:val="00995F0E"/>
    <w:rsid w:val="00996126"/>
    <w:rsid w:val="0099617E"/>
    <w:rsid w:val="009973ED"/>
    <w:rsid w:val="00997442"/>
    <w:rsid w:val="009977DD"/>
    <w:rsid w:val="00997C1C"/>
    <w:rsid w:val="00997DB2"/>
    <w:rsid w:val="009A04EB"/>
    <w:rsid w:val="009A064E"/>
    <w:rsid w:val="009A07F9"/>
    <w:rsid w:val="009A0964"/>
    <w:rsid w:val="009A0E4E"/>
    <w:rsid w:val="009A115B"/>
    <w:rsid w:val="009A1313"/>
    <w:rsid w:val="009A1C18"/>
    <w:rsid w:val="009A1EF2"/>
    <w:rsid w:val="009A2CF5"/>
    <w:rsid w:val="009A495D"/>
    <w:rsid w:val="009A547B"/>
    <w:rsid w:val="009A57AB"/>
    <w:rsid w:val="009A58C7"/>
    <w:rsid w:val="009A5ECF"/>
    <w:rsid w:val="009A5F50"/>
    <w:rsid w:val="009A60A6"/>
    <w:rsid w:val="009A6146"/>
    <w:rsid w:val="009A619F"/>
    <w:rsid w:val="009A6833"/>
    <w:rsid w:val="009A72CC"/>
    <w:rsid w:val="009A7B02"/>
    <w:rsid w:val="009A7DD8"/>
    <w:rsid w:val="009B163B"/>
    <w:rsid w:val="009B1826"/>
    <w:rsid w:val="009B18AD"/>
    <w:rsid w:val="009B205E"/>
    <w:rsid w:val="009B2BDD"/>
    <w:rsid w:val="009B390A"/>
    <w:rsid w:val="009B401B"/>
    <w:rsid w:val="009B40A1"/>
    <w:rsid w:val="009B4462"/>
    <w:rsid w:val="009B4769"/>
    <w:rsid w:val="009B4CCF"/>
    <w:rsid w:val="009B569C"/>
    <w:rsid w:val="009B5FC4"/>
    <w:rsid w:val="009B729D"/>
    <w:rsid w:val="009B791B"/>
    <w:rsid w:val="009C01AA"/>
    <w:rsid w:val="009C1393"/>
    <w:rsid w:val="009C2090"/>
    <w:rsid w:val="009C2287"/>
    <w:rsid w:val="009C22E3"/>
    <w:rsid w:val="009C2331"/>
    <w:rsid w:val="009C43C7"/>
    <w:rsid w:val="009C48D3"/>
    <w:rsid w:val="009C585E"/>
    <w:rsid w:val="009C5D4A"/>
    <w:rsid w:val="009C65D5"/>
    <w:rsid w:val="009C6EC8"/>
    <w:rsid w:val="009C6F5B"/>
    <w:rsid w:val="009C7312"/>
    <w:rsid w:val="009C79E2"/>
    <w:rsid w:val="009C7CDF"/>
    <w:rsid w:val="009D0213"/>
    <w:rsid w:val="009D0790"/>
    <w:rsid w:val="009D0B0F"/>
    <w:rsid w:val="009D108B"/>
    <w:rsid w:val="009D1AA7"/>
    <w:rsid w:val="009D2483"/>
    <w:rsid w:val="009D2823"/>
    <w:rsid w:val="009D2B35"/>
    <w:rsid w:val="009D309E"/>
    <w:rsid w:val="009D347C"/>
    <w:rsid w:val="009D368F"/>
    <w:rsid w:val="009D386F"/>
    <w:rsid w:val="009D3E70"/>
    <w:rsid w:val="009D407A"/>
    <w:rsid w:val="009D41D3"/>
    <w:rsid w:val="009D4B87"/>
    <w:rsid w:val="009D5A11"/>
    <w:rsid w:val="009D5DD8"/>
    <w:rsid w:val="009D5E19"/>
    <w:rsid w:val="009D64C0"/>
    <w:rsid w:val="009D6DCE"/>
    <w:rsid w:val="009D6E76"/>
    <w:rsid w:val="009D7F8A"/>
    <w:rsid w:val="009E024A"/>
    <w:rsid w:val="009E17C7"/>
    <w:rsid w:val="009E1D9B"/>
    <w:rsid w:val="009E2369"/>
    <w:rsid w:val="009E23CA"/>
    <w:rsid w:val="009E26CC"/>
    <w:rsid w:val="009E316D"/>
    <w:rsid w:val="009E3183"/>
    <w:rsid w:val="009E31D0"/>
    <w:rsid w:val="009E3D98"/>
    <w:rsid w:val="009E4D19"/>
    <w:rsid w:val="009E4DCD"/>
    <w:rsid w:val="009E619D"/>
    <w:rsid w:val="009E6293"/>
    <w:rsid w:val="009E686F"/>
    <w:rsid w:val="009E6AAD"/>
    <w:rsid w:val="009E6BCB"/>
    <w:rsid w:val="009E6F50"/>
    <w:rsid w:val="009E76D5"/>
    <w:rsid w:val="009E7A01"/>
    <w:rsid w:val="009F1474"/>
    <w:rsid w:val="009F1798"/>
    <w:rsid w:val="009F1E83"/>
    <w:rsid w:val="009F352B"/>
    <w:rsid w:val="009F3B3B"/>
    <w:rsid w:val="009F3C1E"/>
    <w:rsid w:val="009F493D"/>
    <w:rsid w:val="009F4E44"/>
    <w:rsid w:val="009F5129"/>
    <w:rsid w:val="009F52EB"/>
    <w:rsid w:val="009F55BD"/>
    <w:rsid w:val="009F5992"/>
    <w:rsid w:val="009F6192"/>
    <w:rsid w:val="009F6E42"/>
    <w:rsid w:val="009F779A"/>
    <w:rsid w:val="009F7948"/>
    <w:rsid w:val="009F7AF9"/>
    <w:rsid w:val="009F7D39"/>
    <w:rsid w:val="00A001CB"/>
    <w:rsid w:val="00A00398"/>
    <w:rsid w:val="00A0081C"/>
    <w:rsid w:val="00A00ACF"/>
    <w:rsid w:val="00A00CB5"/>
    <w:rsid w:val="00A00EAA"/>
    <w:rsid w:val="00A00FB1"/>
    <w:rsid w:val="00A01473"/>
    <w:rsid w:val="00A017D1"/>
    <w:rsid w:val="00A01C38"/>
    <w:rsid w:val="00A025F7"/>
    <w:rsid w:val="00A027AD"/>
    <w:rsid w:val="00A028D1"/>
    <w:rsid w:val="00A02EDA"/>
    <w:rsid w:val="00A031B3"/>
    <w:rsid w:val="00A032AF"/>
    <w:rsid w:val="00A0335A"/>
    <w:rsid w:val="00A03583"/>
    <w:rsid w:val="00A03822"/>
    <w:rsid w:val="00A03A1A"/>
    <w:rsid w:val="00A0443F"/>
    <w:rsid w:val="00A046B8"/>
    <w:rsid w:val="00A048AB"/>
    <w:rsid w:val="00A04CFA"/>
    <w:rsid w:val="00A056F9"/>
    <w:rsid w:val="00A0608D"/>
    <w:rsid w:val="00A0628A"/>
    <w:rsid w:val="00A0635F"/>
    <w:rsid w:val="00A0685E"/>
    <w:rsid w:val="00A07705"/>
    <w:rsid w:val="00A10307"/>
    <w:rsid w:val="00A1034D"/>
    <w:rsid w:val="00A1036A"/>
    <w:rsid w:val="00A112CF"/>
    <w:rsid w:val="00A11FE1"/>
    <w:rsid w:val="00A124B2"/>
    <w:rsid w:val="00A12993"/>
    <w:rsid w:val="00A12A6A"/>
    <w:rsid w:val="00A12D52"/>
    <w:rsid w:val="00A1328A"/>
    <w:rsid w:val="00A13350"/>
    <w:rsid w:val="00A13D9E"/>
    <w:rsid w:val="00A14258"/>
    <w:rsid w:val="00A14263"/>
    <w:rsid w:val="00A142BA"/>
    <w:rsid w:val="00A14624"/>
    <w:rsid w:val="00A14BC5"/>
    <w:rsid w:val="00A14C1D"/>
    <w:rsid w:val="00A14E07"/>
    <w:rsid w:val="00A158FF"/>
    <w:rsid w:val="00A15AB7"/>
    <w:rsid w:val="00A15C80"/>
    <w:rsid w:val="00A165D3"/>
    <w:rsid w:val="00A20062"/>
    <w:rsid w:val="00A2018F"/>
    <w:rsid w:val="00A20406"/>
    <w:rsid w:val="00A20E29"/>
    <w:rsid w:val="00A21B8C"/>
    <w:rsid w:val="00A21D0B"/>
    <w:rsid w:val="00A225D7"/>
    <w:rsid w:val="00A227B9"/>
    <w:rsid w:val="00A23490"/>
    <w:rsid w:val="00A239C5"/>
    <w:rsid w:val="00A24AB0"/>
    <w:rsid w:val="00A24D96"/>
    <w:rsid w:val="00A24DF4"/>
    <w:rsid w:val="00A250E2"/>
    <w:rsid w:val="00A25404"/>
    <w:rsid w:val="00A257E3"/>
    <w:rsid w:val="00A262C6"/>
    <w:rsid w:val="00A26327"/>
    <w:rsid w:val="00A26996"/>
    <w:rsid w:val="00A2703F"/>
    <w:rsid w:val="00A2767F"/>
    <w:rsid w:val="00A27A1C"/>
    <w:rsid w:val="00A27A47"/>
    <w:rsid w:val="00A27FF6"/>
    <w:rsid w:val="00A308AF"/>
    <w:rsid w:val="00A309B1"/>
    <w:rsid w:val="00A30F20"/>
    <w:rsid w:val="00A31714"/>
    <w:rsid w:val="00A317D1"/>
    <w:rsid w:val="00A31A3D"/>
    <w:rsid w:val="00A31F84"/>
    <w:rsid w:val="00A32A3B"/>
    <w:rsid w:val="00A33170"/>
    <w:rsid w:val="00A3323E"/>
    <w:rsid w:val="00A34023"/>
    <w:rsid w:val="00A348BA"/>
    <w:rsid w:val="00A35F91"/>
    <w:rsid w:val="00A3621F"/>
    <w:rsid w:val="00A36981"/>
    <w:rsid w:val="00A36AD6"/>
    <w:rsid w:val="00A37A29"/>
    <w:rsid w:val="00A37DC5"/>
    <w:rsid w:val="00A40F78"/>
    <w:rsid w:val="00A41019"/>
    <w:rsid w:val="00A427A4"/>
    <w:rsid w:val="00A42C81"/>
    <w:rsid w:val="00A42E3D"/>
    <w:rsid w:val="00A43371"/>
    <w:rsid w:val="00A434CF"/>
    <w:rsid w:val="00A43AFB"/>
    <w:rsid w:val="00A43EE6"/>
    <w:rsid w:val="00A44463"/>
    <w:rsid w:val="00A44CC5"/>
    <w:rsid w:val="00A45777"/>
    <w:rsid w:val="00A45F85"/>
    <w:rsid w:val="00A46773"/>
    <w:rsid w:val="00A46B58"/>
    <w:rsid w:val="00A47424"/>
    <w:rsid w:val="00A5043F"/>
    <w:rsid w:val="00A504B4"/>
    <w:rsid w:val="00A508DF"/>
    <w:rsid w:val="00A5174D"/>
    <w:rsid w:val="00A51B82"/>
    <w:rsid w:val="00A51FF5"/>
    <w:rsid w:val="00A529FF"/>
    <w:rsid w:val="00A53537"/>
    <w:rsid w:val="00A53758"/>
    <w:rsid w:val="00A537EF"/>
    <w:rsid w:val="00A54268"/>
    <w:rsid w:val="00A5455E"/>
    <w:rsid w:val="00A55745"/>
    <w:rsid w:val="00A55DD4"/>
    <w:rsid w:val="00A5623C"/>
    <w:rsid w:val="00A567AA"/>
    <w:rsid w:val="00A56A39"/>
    <w:rsid w:val="00A56BC0"/>
    <w:rsid w:val="00A57D3D"/>
    <w:rsid w:val="00A60530"/>
    <w:rsid w:val="00A6091F"/>
    <w:rsid w:val="00A60D9C"/>
    <w:rsid w:val="00A61069"/>
    <w:rsid w:val="00A6122A"/>
    <w:rsid w:val="00A61532"/>
    <w:rsid w:val="00A61697"/>
    <w:rsid w:val="00A617FB"/>
    <w:rsid w:val="00A61E47"/>
    <w:rsid w:val="00A6209C"/>
    <w:rsid w:val="00A621E4"/>
    <w:rsid w:val="00A62213"/>
    <w:rsid w:val="00A62D6A"/>
    <w:rsid w:val="00A63A4F"/>
    <w:rsid w:val="00A64792"/>
    <w:rsid w:val="00A649A5"/>
    <w:rsid w:val="00A656F0"/>
    <w:rsid w:val="00A65A20"/>
    <w:rsid w:val="00A65B64"/>
    <w:rsid w:val="00A661A9"/>
    <w:rsid w:val="00A66682"/>
    <w:rsid w:val="00A66D40"/>
    <w:rsid w:val="00A6746F"/>
    <w:rsid w:val="00A67887"/>
    <w:rsid w:val="00A67B39"/>
    <w:rsid w:val="00A704BA"/>
    <w:rsid w:val="00A70B42"/>
    <w:rsid w:val="00A71135"/>
    <w:rsid w:val="00A71308"/>
    <w:rsid w:val="00A71AE2"/>
    <w:rsid w:val="00A71D83"/>
    <w:rsid w:val="00A72884"/>
    <w:rsid w:val="00A72C45"/>
    <w:rsid w:val="00A733E0"/>
    <w:rsid w:val="00A74D34"/>
    <w:rsid w:val="00A74EF5"/>
    <w:rsid w:val="00A75484"/>
    <w:rsid w:val="00A75676"/>
    <w:rsid w:val="00A75BE0"/>
    <w:rsid w:val="00A76141"/>
    <w:rsid w:val="00A765AF"/>
    <w:rsid w:val="00A76C0D"/>
    <w:rsid w:val="00A7723B"/>
    <w:rsid w:val="00A80099"/>
    <w:rsid w:val="00A804E4"/>
    <w:rsid w:val="00A81020"/>
    <w:rsid w:val="00A81400"/>
    <w:rsid w:val="00A81D2F"/>
    <w:rsid w:val="00A826C0"/>
    <w:rsid w:val="00A82B03"/>
    <w:rsid w:val="00A834D6"/>
    <w:rsid w:val="00A837DE"/>
    <w:rsid w:val="00A83AB4"/>
    <w:rsid w:val="00A83AD7"/>
    <w:rsid w:val="00A83D93"/>
    <w:rsid w:val="00A848ED"/>
    <w:rsid w:val="00A84945"/>
    <w:rsid w:val="00A84F33"/>
    <w:rsid w:val="00A85672"/>
    <w:rsid w:val="00A86094"/>
    <w:rsid w:val="00A86C47"/>
    <w:rsid w:val="00A86DE6"/>
    <w:rsid w:val="00A86F4F"/>
    <w:rsid w:val="00A875B7"/>
    <w:rsid w:val="00A875F3"/>
    <w:rsid w:val="00A8779F"/>
    <w:rsid w:val="00A87851"/>
    <w:rsid w:val="00A87DC1"/>
    <w:rsid w:val="00A90EEF"/>
    <w:rsid w:val="00A91031"/>
    <w:rsid w:val="00A91107"/>
    <w:rsid w:val="00A9130F"/>
    <w:rsid w:val="00A9135B"/>
    <w:rsid w:val="00A914DB"/>
    <w:rsid w:val="00A916C0"/>
    <w:rsid w:val="00A91EF8"/>
    <w:rsid w:val="00A92634"/>
    <w:rsid w:val="00A93643"/>
    <w:rsid w:val="00A939DE"/>
    <w:rsid w:val="00A9443B"/>
    <w:rsid w:val="00A94859"/>
    <w:rsid w:val="00A94A76"/>
    <w:rsid w:val="00A94E7B"/>
    <w:rsid w:val="00A95363"/>
    <w:rsid w:val="00A954FC"/>
    <w:rsid w:val="00A95AAA"/>
    <w:rsid w:val="00A95ED7"/>
    <w:rsid w:val="00A95F42"/>
    <w:rsid w:val="00A96B81"/>
    <w:rsid w:val="00A971DD"/>
    <w:rsid w:val="00A9731B"/>
    <w:rsid w:val="00A97DAA"/>
    <w:rsid w:val="00AA0429"/>
    <w:rsid w:val="00AA0458"/>
    <w:rsid w:val="00AA0E99"/>
    <w:rsid w:val="00AA12F3"/>
    <w:rsid w:val="00AA18AA"/>
    <w:rsid w:val="00AA1DE4"/>
    <w:rsid w:val="00AA2181"/>
    <w:rsid w:val="00AA22B0"/>
    <w:rsid w:val="00AA24D4"/>
    <w:rsid w:val="00AA2BC8"/>
    <w:rsid w:val="00AA2CED"/>
    <w:rsid w:val="00AA34CB"/>
    <w:rsid w:val="00AA35E2"/>
    <w:rsid w:val="00AA390B"/>
    <w:rsid w:val="00AA3BF3"/>
    <w:rsid w:val="00AA3EEA"/>
    <w:rsid w:val="00AA51F0"/>
    <w:rsid w:val="00AA52FA"/>
    <w:rsid w:val="00AA5A63"/>
    <w:rsid w:val="00AA5E9D"/>
    <w:rsid w:val="00AA652C"/>
    <w:rsid w:val="00AA68A3"/>
    <w:rsid w:val="00AA6FE2"/>
    <w:rsid w:val="00AA72A5"/>
    <w:rsid w:val="00AB0FDB"/>
    <w:rsid w:val="00AB190A"/>
    <w:rsid w:val="00AB2237"/>
    <w:rsid w:val="00AB2400"/>
    <w:rsid w:val="00AB28D8"/>
    <w:rsid w:val="00AB2985"/>
    <w:rsid w:val="00AB2A88"/>
    <w:rsid w:val="00AB2B61"/>
    <w:rsid w:val="00AB2F4F"/>
    <w:rsid w:val="00AB302E"/>
    <w:rsid w:val="00AB34D9"/>
    <w:rsid w:val="00AB3574"/>
    <w:rsid w:val="00AB3CF9"/>
    <w:rsid w:val="00AB553A"/>
    <w:rsid w:val="00AB586F"/>
    <w:rsid w:val="00AB58D5"/>
    <w:rsid w:val="00AB5AE0"/>
    <w:rsid w:val="00AB5C9E"/>
    <w:rsid w:val="00AB625E"/>
    <w:rsid w:val="00AB6C5E"/>
    <w:rsid w:val="00AB6F33"/>
    <w:rsid w:val="00AB718D"/>
    <w:rsid w:val="00AB7E7C"/>
    <w:rsid w:val="00AB7EFD"/>
    <w:rsid w:val="00AC0CC6"/>
    <w:rsid w:val="00AC13F4"/>
    <w:rsid w:val="00AC1B75"/>
    <w:rsid w:val="00AC1B90"/>
    <w:rsid w:val="00AC2855"/>
    <w:rsid w:val="00AC2D60"/>
    <w:rsid w:val="00AC2F7D"/>
    <w:rsid w:val="00AC3681"/>
    <w:rsid w:val="00AC38F1"/>
    <w:rsid w:val="00AC3BC7"/>
    <w:rsid w:val="00AC4196"/>
    <w:rsid w:val="00AC42CC"/>
    <w:rsid w:val="00AC459B"/>
    <w:rsid w:val="00AC4EC1"/>
    <w:rsid w:val="00AC51A4"/>
    <w:rsid w:val="00AC58CA"/>
    <w:rsid w:val="00AC6B3F"/>
    <w:rsid w:val="00AC7CC0"/>
    <w:rsid w:val="00AD08DD"/>
    <w:rsid w:val="00AD0CFD"/>
    <w:rsid w:val="00AD0F79"/>
    <w:rsid w:val="00AD2049"/>
    <w:rsid w:val="00AD2BF0"/>
    <w:rsid w:val="00AD2F61"/>
    <w:rsid w:val="00AD3BCE"/>
    <w:rsid w:val="00AD3E4A"/>
    <w:rsid w:val="00AD47A3"/>
    <w:rsid w:val="00AD4ADE"/>
    <w:rsid w:val="00AD53D0"/>
    <w:rsid w:val="00AD6DDC"/>
    <w:rsid w:val="00AD7C3E"/>
    <w:rsid w:val="00AE026D"/>
    <w:rsid w:val="00AE0442"/>
    <w:rsid w:val="00AE2134"/>
    <w:rsid w:val="00AE28C3"/>
    <w:rsid w:val="00AE2A69"/>
    <w:rsid w:val="00AE2B33"/>
    <w:rsid w:val="00AE2FEA"/>
    <w:rsid w:val="00AE30F9"/>
    <w:rsid w:val="00AE3DE2"/>
    <w:rsid w:val="00AE3EBE"/>
    <w:rsid w:val="00AE4551"/>
    <w:rsid w:val="00AE49D5"/>
    <w:rsid w:val="00AE4E11"/>
    <w:rsid w:val="00AE5114"/>
    <w:rsid w:val="00AE54AE"/>
    <w:rsid w:val="00AE54B1"/>
    <w:rsid w:val="00AE60BA"/>
    <w:rsid w:val="00AE6C7F"/>
    <w:rsid w:val="00AF25CA"/>
    <w:rsid w:val="00AF294E"/>
    <w:rsid w:val="00AF2E2C"/>
    <w:rsid w:val="00AF3C36"/>
    <w:rsid w:val="00AF4BB0"/>
    <w:rsid w:val="00AF52DE"/>
    <w:rsid w:val="00AF5705"/>
    <w:rsid w:val="00AF5EC0"/>
    <w:rsid w:val="00AF6967"/>
    <w:rsid w:val="00AF6CF5"/>
    <w:rsid w:val="00AF7682"/>
    <w:rsid w:val="00AF7934"/>
    <w:rsid w:val="00AF7A48"/>
    <w:rsid w:val="00AF7C43"/>
    <w:rsid w:val="00AF7F08"/>
    <w:rsid w:val="00AF7FF3"/>
    <w:rsid w:val="00B00696"/>
    <w:rsid w:val="00B00E0A"/>
    <w:rsid w:val="00B01C39"/>
    <w:rsid w:val="00B01C89"/>
    <w:rsid w:val="00B0259E"/>
    <w:rsid w:val="00B026D7"/>
    <w:rsid w:val="00B02B6C"/>
    <w:rsid w:val="00B02F35"/>
    <w:rsid w:val="00B03BCD"/>
    <w:rsid w:val="00B03D63"/>
    <w:rsid w:val="00B03E9C"/>
    <w:rsid w:val="00B04E88"/>
    <w:rsid w:val="00B052D0"/>
    <w:rsid w:val="00B06A55"/>
    <w:rsid w:val="00B06C2D"/>
    <w:rsid w:val="00B06D4A"/>
    <w:rsid w:val="00B06E33"/>
    <w:rsid w:val="00B0759F"/>
    <w:rsid w:val="00B07FEA"/>
    <w:rsid w:val="00B1053F"/>
    <w:rsid w:val="00B10948"/>
    <w:rsid w:val="00B1182A"/>
    <w:rsid w:val="00B11A64"/>
    <w:rsid w:val="00B11CB4"/>
    <w:rsid w:val="00B1200E"/>
    <w:rsid w:val="00B121DF"/>
    <w:rsid w:val="00B1224F"/>
    <w:rsid w:val="00B12BE6"/>
    <w:rsid w:val="00B1345B"/>
    <w:rsid w:val="00B1370B"/>
    <w:rsid w:val="00B1399A"/>
    <w:rsid w:val="00B13E1B"/>
    <w:rsid w:val="00B145EB"/>
    <w:rsid w:val="00B14B83"/>
    <w:rsid w:val="00B153EF"/>
    <w:rsid w:val="00B164B6"/>
    <w:rsid w:val="00B16637"/>
    <w:rsid w:val="00B16E23"/>
    <w:rsid w:val="00B16E3A"/>
    <w:rsid w:val="00B1736C"/>
    <w:rsid w:val="00B177F5"/>
    <w:rsid w:val="00B20202"/>
    <w:rsid w:val="00B2084F"/>
    <w:rsid w:val="00B208AE"/>
    <w:rsid w:val="00B2131B"/>
    <w:rsid w:val="00B21613"/>
    <w:rsid w:val="00B21C1C"/>
    <w:rsid w:val="00B21EB8"/>
    <w:rsid w:val="00B229F9"/>
    <w:rsid w:val="00B22C6E"/>
    <w:rsid w:val="00B22CD5"/>
    <w:rsid w:val="00B23617"/>
    <w:rsid w:val="00B237C8"/>
    <w:rsid w:val="00B23805"/>
    <w:rsid w:val="00B23D82"/>
    <w:rsid w:val="00B23DB0"/>
    <w:rsid w:val="00B24149"/>
    <w:rsid w:val="00B24332"/>
    <w:rsid w:val="00B24373"/>
    <w:rsid w:val="00B24839"/>
    <w:rsid w:val="00B251B2"/>
    <w:rsid w:val="00B263EF"/>
    <w:rsid w:val="00B26812"/>
    <w:rsid w:val="00B27A15"/>
    <w:rsid w:val="00B27A96"/>
    <w:rsid w:val="00B30165"/>
    <w:rsid w:val="00B30191"/>
    <w:rsid w:val="00B307A3"/>
    <w:rsid w:val="00B31649"/>
    <w:rsid w:val="00B31DFF"/>
    <w:rsid w:val="00B32055"/>
    <w:rsid w:val="00B32666"/>
    <w:rsid w:val="00B32ECE"/>
    <w:rsid w:val="00B32FFE"/>
    <w:rsid w:val="00B348B4"/>
    <w:rsid w:val="00B34CF7"/>
    <w:rsid w:val="00B357DB"/>
    <w:rsid w:val="00B36470"/>
    <w:rsid w:val="00B36CE4"/>
    <w:rsid w:val="00B40616"/>
    <w:rsid w:val="00B409DD"/>
    <w:rsid w:val="00B40D6D"/>
    <w:rsid w:val="00B418B5"/>
    <w:rsid w:val="00B41F85"/>
    <w:rsid w:val="00B41F8A"/>
    <w:rsid w:val="00B423A4"/>
    <w:rsid w:val="00B42C72"/>
    <w:rsid w:val="00B439ED"/>
    <w:rsid w:val="00B43C23"/>
    <w:rsid w:val="00B43D17"/>
    <w:rsid w:val="00B44306"/>
    <w:rsid w:val="00B445EC"/>
    <w:rsid w:val="00B45A0F"/>
    <w:rsid w:val="00B45E5E"/>
    <w:rsid w:val="00B46B45"/>
    <w:rsid w:val="00B46E8D"/>
    <w:rsid w:val="00B4776F"/>
    <w:rsid w:val="00B50888"/>
    <w:rsid w:val="00B50C55"/>
    <w:rsid w:val="00B50DF3"/>
    <w:rsid w:val="00B50EF2"/>
    <w:rsid w:val="00B522BE"/>
    <w:rsid w:val="00B53F96"/>
    <w:rsid w:val="00B5477A"/>
    <w:rsid w:val="00B54BC4"/>
    <w:rsid w:val="00B54F7C"/>
    <w:rsid w:val="00B55C39"/>
    <w:rsid w:val="00B55F8C"/>
    <w:rsid w:val="00B56174"/>
    <w:rsid w:val="00B562CD"/>
    <w:rsid w:val="00B56368"/>
    <w:rsid w:val="00B56B33"/>
    <w:rsid w:val="00B56C1A"/>
    <w:rsid w:val="00B56E15"/>
    <w:rsid w:val="00B573D8"/>
    <w:rsid w:val="00B5795E"/>
    <w:rsid w:val="00B57C01"/>
    <w:rsid w:val="00B60207"/>
    <w:rsid w:val="00B60838"/>
    <w:rsid w:val="00B6180D"/>
    <w:rsid w:val="00B619C9"/>
    <w:rsid w:val="00B624E5"/>
    <w:rsid w:val="00B62E13"/>
    <w:rsid w:val="00B6336E"/>
    <w:rsid w:val="00B63673"/>
    <w:rsid w:val="00B63FCD"/>
    <w:rsid w:val="00B64447"/>
    <w:rsid w:val="00B64A8D"/>
    <w:rsid w:val="00B6588C"/>
    <w:rsid w:val="00B662B1"/>
    <w:rsid w:val="00B66750"/>
    <w:rsid w:val="00B66827"/>
    <w:rsid w:val="00B66B42"/>
    <w:rsid w:val="00B66D71"/>
    <w:rsid w:val="00B70BBE"/>
    <w:rsid w:val="00B716D6"/>
    <w:rsid w:val="00B718E9"/>
    <w:rsid w:val="00B72576"/>
    <w:rsid w:val="00B72E14"/>
    <w:rsid w:val="00B734F9"/>
    <w:rsid w:val="00B73DA1"/>
    <w:rsid w:val="00B74FC6"/>
    <w:rsid w:val="00B75515"/>
    <w:rsid w:val="00B756DA"/>
    <w:rsid w:val="00B76990"/>
    <w:rsid w:val="00B77F3D"/>
    <w:rsid w:val="00B80C93"/>
    <w:rsid w:val="00B80F66"/>
    <w:rsid w:val="00B813F1"/>
    <w:rsid w:val="00B8145C"/>
    <w:rsid w:val="00B816AC"/>
    <w:rsid w:val="00B81745"/>
    <w:rsid w:val="00B81BE4"/>
    <w:rsid w:val="00B823BF"/>
    <w:rsid w:val="00B82463"/>
    <w:rsid w:val="00B82A5C"/>
    <w:rsid w:val="00B8373C"/>
    <w:rsid w:val="00B83914"/>
    <w:rsid w:val="00B844A0"/>
    <w:rsid w:val="00B845BD"/>
    <w:rsid w:val="00B84DAE"/>
    <w:rsid w:val="00B85EC8"/>
    <w:rsid w:val="00B8662C"/>
    <w:rsid w:val="00B912C4"/>
    <w:rsid w:val="00B91333"/>
    <w:rsid w:val="00B91E7A"/>
    <w:rsid w:val="00B92680"/>
    <w:rsid w:val="00B927C4"/>
    <w:rsid w:val="00B92819"/>
    <w:rsid w:val="00B92B7B"/>
    <w:rsid w:val="00B93497"/>
    <w:rsid w:val="00B9419B"/>
    <w:rsid w:val="00B94228"/>
    <w:rsid w:val="00B9491F"/>
    <w:rsid w:val="00B958D5"/>
    <w:rsid w:val="00B959B1"/>
    <w:rsid w:val="00B96B48"/>
    <w:rsid w:val="00B97A88"/>
    <w:rsid w:val="00B97F13"/>
    <w:rsid w:val="00BA0187"/>
    <w:rsid w:val="00BA0412"/>
    <w:rsid w:val="00BA044B"/>
    <w:rsid w:val="00BA05DA"/>
    <w:rsid w:val="00BA0946"/>
    <w:rsid w:val="00BA0C19"/>
    <w:rsid w:val="00BA13BB"/>
    <w:rsid w:val="00BA1713"/>
    <w:rsid w:val="00BA1893"/>
    <w:rsid w:val="00BA2137"/>
    <w:rsid w:val="00BA23B0"/>
    <w:rsid w:val="00BA2516"/>
    <w:rsid w:val="00BA25E3"/>
    <w:rsid w:val="00BA26E7"/>
    <w:rsid w:val="00BA29CB"/>
    <w:rsid w:val="00BA42EB"/>
    <w:rsid w:val="00BA434D"/>
    <w:rsid w:val="00BA44A4"/>
    <w:rsid w:val="00BA5F5B"/>
    <w:rsid w:val="00BA6F8C"/>
    <w:rsid w:val="00BA71C6"/>
    <w:rsid w:val="00BA7A57"/>
    <w:rsid w:val="00BA7D03"/>
    <w:rsid w:val="00BB08EC"/>
    <w:rsid w:val="00BB2355"/>
    <w:rsid w:val="00BB2ED5"/>
    <w:rsid w:val="00BB35FB"/>
    <w:rsid w:val="00BB43EB"/>
    <w:rsid w:val="00BB5402"/>
    <w:rsid w:val="00BB5A2C"/>
    <w:rsid w:val="00BB6C5D"/>
    <w:rsid w:val="00BB7130"/>
    <w:rsid w:val="00BB7B0C"/>
    <w:rsid w:val="00BB7F94"/>
    <w:rsid w:val="00BC0472"/>
    <w:rsid w:val="00BC0795"/>
    <w:rsid w:val="00BC0A12"/>
    <w:rsid w:val="00BC238E"/>
    <w:rsid w:val="00BC273B"/>
    <w:rsid w:val="00BC47CD"/>
    <w:rsid w:val="00BC4800"/>
    <w:rsid w:val="00BC59F0"/>
    <w:rsid w:val="00BC5AEF"/>
    <w:rsid w:val="00BC5BEE"/>
    <w:rsid w:val="00BC5F75"/>
    <w:rsid w:val="00BC607E"/>
    <w:rsid w:val="00BC6763"/>
    <w:rsid w:val="00BC73DF"/>
    <w:rsid w:val="00BC74CB"/>
    <w:rsid w:val="00BC7A21"/>
    <w:rsid w:val="00BC7CCB"/>
    <w:rsid w:val="00BC7D30"/>
    <w:rsid w:val="00BD00D5"/>
    <w:rsid w:val="00BD01D2"/>
    <w:rsid w:val="00BD0823"/>
    <w:rsid w:val="00BD1253"/>
    <w:rsid w:val="00BD14B4"/>
    <w:rsid w:val="00BD183B"/>
    <w:rsid w:val="00BD1893"/>
    <w:rsid w:val="00BD1A28"/>
    <w:rsid w:val="00BD1A9F"/>
    <w:rsid w:val="00BD1C0C"/>
    <w:rsid w:val="00BD209C"/>
    <w:rsid w:val="00BD24F3"/>
    <w:rsid w:val="00BD2C60"/>
    <w:rsid w:val="00BD2FBB"/>
    <w:rsid w:val="00BD43B8"/>
    <w:rsid w:val="00BD466F"/>
    <w:rsid w:val="00BD4793"/>
    <w:rsid w:val="00BD4EDC"/>
    <w:rsid w:val="00BD4EED"/>
    <w:rsid w:val="00BD590F"/>
    <w:rsid w:val="00BD5ACF"/>
    <w:rsid w:val="00BD5B29"/>
    <w:rsid w:val="00BD5C17"/>
    <w:rsid w:val="00BD6486"/>
    <w:rsid w:val="00BD6CB3"/>
    <w:rsid w:val="00BE0AE9"/>
    <w:rsid w:val="00BE0CD6"/>
    <w:rsid w:val="00BE0F9E"/>
    <w:rsid w:val="00BE103E"/>
    <w:rsid w:val="00BE13FA"/>
    <w:rsid w:val="00BE254C"/>
    <w:rsid w:val="00BE2EAB"/>
    <w:rsid w:val="00BE42B6"/>
    <w:rsid w:val="00BE453A"/>
    <w:rsid w:val="00BE479B"/>
    <w:rsid w:val="00BE61B8"/>
    <w:rsid w:val="00BE6291"/>
    <w:rsid w:val="00BE6DF9"/>
    <w:rsid w:val="00BE799C"/>
    <w:rsid w:val="00BF0372"/>
    <w:rsid w:val="00BF0EFF"/>
    <w:rsid w:val="00BF132B"/>
    <w:rsid w:val="00BF1DAA"/>
    <w:rsid w:val="00BF233E"/>
    <w:rsid w:val="00BF3DA7"/>
    <w:rsid w:val="00BF409A"/>
    <w:rsid w:val="00BF5B3C"/>
    <w:rsid w:val="00BF6134"/>
    <w:rsid w:val="00BF6DD8"/>
    <w:rsid w:val="00BF6F7D"/>
    <w:rsid w:val="00BF73EB"/>
    <w:rsid w:val="00C0023F"/>
    <w:rsid w:val="00C002F2"/>
    <w:rsid w:val="00C00706"/>
    <w:rsid w:val="00C009BB"/>
    <w:rsid w:val="00C0101B"/>
    <w:rsid w:val="00C012F0"/>
    <w:rsid w:val="00C0147A"/>
    <w:rsid w:val="00C01945"/>
    <w:rsid w:val="00C01BAE"/>
    <w:rsid w:val="00C01C2F"/>
    <w:rsid w:val="00C02142"/>
    <w:rsid w:val="00C02CAB"/>
    <w:rsid w:val="00C030BB"/>
    <w:rsid w:val="00C03508"/>
    <w:rsid w:val="00C039E7"/>
    <w:rsid w:val="00C0465E"/>
    <w:rsid w:val="00C04C95"/>
    <w:rsid w:val="00C05D1D"/>
    <w:rsid w:val="00C0689D"/>
    <w:rsid w:val="00C06C1F"/>
    <w:rsid w:val="00C075ED"/>
    <w:rsid w:val="00C07C50"/>
    <w:rsid w:val="00C07D5D"/>
    <w:rsid w:val="00C103D4"/>
    <w:rsid w:val="00C107CF"/>
    <w:rsid w:val="00C10B02"/>
    <w:rsid w:val="00C10B42"/>
    <w:rsid w:val="00C11002"/>
    <w:rsid w:val="00C11E11"/>
    <w:rsid w:val="00C12B1A"/>
    <w:rsid w:val="00C1409B"/>
    <w:rsid w:val="00C1429B"/>
    <w:rsid w:val="00C14A1A"/>
    <w:rsid w:val="00C14F01"/>
    <w:rsid w:val="00C15597"/>
    <w:rsid w:val="00C1567F"/>
    <w:rsid w:val="00C15FDB"/>
    <w:rsid w:val="00C1672C"/>
    <w:rsid w:val="00C16B81"/>
    <w:rsid w:val="00C16F7A"/>
    <w:rsid w:val="00C17F4A"/>
    <w:rsid w:val="00C20046"/>
    <w:rsid w:val="00C20693"/>
    <w:rsid w:val="00C209AA"/>
    <w:rsid w:val="00C20B71"/>
    <w:rsid w:val="00C20BCD"/>
    <w:rsid w:val="00C2235A"/>
    <w:rsid w:val="00C2250D"/>
    <w:rsid w:val="00C22DA5"/>
    <w:rsid w:val="00C22F57"/>
    <w:rsid w:val="00C22FD1"/>
    <w:rsid w:val="00C2317E"/>
    <w:rsid w:val="00C233B1"/>
    <w:rsid w:val="00C237AF"/>
    <w:rsid w:val="00C23E1A"/>
    <w:rsid w:val="00C23F42"/>
    <w:rsid w:val="00C2694D"/>
    <w:rsid w:val="00C27046"/>
    <w:rsid w:val="00C27671"/>
    <w:rsid w:val="00C276CF"/>
    <w:rsid w:val="00C27B58"/>
    <w:rsid w:val="00C302C9"/>
    <w:rsid w:val="00C30845"/>
    <w:rsid w:val="00C30850"/>
    <w:rsid w:val="00C308E3"/>
    <w:rsid w:val="00C30D95"/>
    <w:rsid w:val="00C32230"/>
    <w:rsid w:val="00C326EC"/>
    <w:rsid w:val="00C32D69"/>
    <w:rsid w:val="00C33617"/>
    <w:rsid w:val="00C33701"/>
    <w:rsid w:val="00C34361"/>
    <w:rsid w:val="00C34861"/>
    <w:rsid w:val="00C34FD8"/>
    <w:rsid w:val="00C355D8"/>
    <w:rsid w:val="00C358CC"/>
    <w:rsid w:val="00C35B81"/>
    <w:rsid w:val="00C368A3"/>
    <w:rsid w:val="00C374B0"/>
    <w:rsid w:val="00C3779B"/>
    <w:rsid w:val="00C37DB9"/>
    <w:rsid w:val="00C408EF"/>
    <w:rsid w:val="00C40EF5"/>
    <w:rsid w:val="00C42B51"/>
    <w:rsid w:val="00C42B83"/>
    <w:rsid w:val="00C4308C"/>
    <w:rsid w:val="00C430B3"/>
    <w:rsid w:val="00C438A0"/>
    <w:rsid w:val="00C43988"/>
    <w:rsid w:val="00C44961"/>
    <w:rsid w:val="00C451EA"/>
    <w:rsid w:val="00C45472"/>
    <w:rsid w:val="00C45CED"/>
    <w:rsid w:val="00C45F70"/>
    <w:rsid w:val="00C4619F"/>
    <w:rsid w:val="00C47964"/>
    <w:rsid w:val="00C5020B"/>
    <w:rsid w:val="00C5032B"/>
    <w:rsid w:val="00C50440"/>
    <w:rsid w:val="00C50CB9"/>
    <w:rsid w:val="00C50F17"/>
    <w:rsid w:val="00C5161E"/>
    <w:rsid w:val="00C51B9C"/>
    <w:rsid w:val="00C51EE7"/>
    <w:rsid w:val="00C527D9"/>
    <w:rsid w:val="00C5294D"/>
    <w:rsid w:val="00C52C46"/>
    <w:rsid w:val="00C53D1B"/>
    <w:rsid w:val="00C53E18"/>
    <w:rsid w:val="00C54F38"/>
    <w:rsid w:val="00C556C2"/>
    <w:rsid w:val="00C55A71"/>
    <w:rsid w:val="00C562A8"/>
    <w:rsid w:val="00C56A0A"/>
    <w:rsid w:val="00C56BA1"/>
    <w:rsid w:val="00C56CE5"/>
    <w:rsid w:val="00C573A1"/>
    <w:rsid w:val="00C574F3"/>
    <w:rsid w:val="00C5778B"/>
    <w:rsid w:val="00C5797D"/>
    <w:rsid w:val="00C60850"/>
    <w:rsid w:val="00C60E07"/>
    <w:rsid w:val="00C6134E"/>
    <w:rsid w:val="00C62028"/>
    <w:rsid w:val="00C62423"/>
    <w:rsid w:val="00C627B7"/>
    <w:rsid w:val="00C62F33"/>
    <w:rsid w:val="00C6300B"/>
    <w:rsid w:val="00C6322A"/>
    <w:rsid w:val="00C63916"/>
    <w:rsid w:val="00C639BD"/>
    <w:rsid w:val="00C63D57"/>
    <w:rsid w:val="00C64647"/>
    <w:rsid w:val="00C64A79"/>
    <w:rsid w:val="00C652F4"/>
    <w:rsid w:val="00C65347"/>
    <w:rsid w:val="00C659D3"/>
    <w:rsid w:val="00C6642E"/>
    <w:rsid w:val="00C67575"/>
    <w:rsid w:val="00C676BB"/>
    <w:rsid w:val="00C710D9"/>
    <w:rsid w:val="00C71CEA"/>
    <w:rsid w:val="00C7353E"/>
    <w:rsid w:val="00C739C1"/>
    <w:rsid w:val="00C73A2A"/>
    <w:rsid w:val="00C74822"/>
    <w:rsid w:val="00C74DDE"/>
    <w:rsid w:val="00C760B7"/>
    <w:rsid w:val="00C76E12"/>
    <w:rsid w:val="00C76EF6"/>
    <w:rsid w:val="00C77590"/>
    <w:rsid w:val="00C7776A"/>
    <w:rsid w:val="00C77DB2"/>
    <w:rsid w:val="00C80298"/>
    <w:rsid w:val="00C80743"/>
    <w:rsid w:val="00C80770"/>
    <w:rsid w:val="00C807E8"/>
    <w:rsid w:val="00C80BE4"/>
    <w:rsid w:val="00C8188E"/>
    <w:rsid w:val="00C82E2E"/>
    <w:rsid w:val="00C831E1"/>
    <w:rsid w:val="00C83327"/>
    <w:rsid w:val="00C834EB"/>
    <w:rsid w:val="00C836C7"/>
    <w:rsid w:val="00C83DAB"/>
    <w:rsid w:val="00C84284"/>
    <w:rsid w:val="00C85965"/>
    <w:rsid w:val="00C8607B"/>
    <w:rsid w:val="00C8678E"/>
    <w:rsid w:val="00C87ABC"/>
    <w:rsid w:val="00C90DEA"/>
    <w:rsid w:val="00C90E05"/>
    <w:rsid w:val="00C91A5E"/>
    <w:rsid w:val="00C921CE"/>
    <w:rsid w:val="00C93527"/>
    <w:rsid w:val="00C94CDE"/>
    <w:rsid w:val="00C955C7"/>
    <w:rsid w:val="00C95BC9"/>
    <w:rsid w:val="00C95BEA"/>
    <w:rsid w:val="00C95DE1"/>
    <w:rsid w:val="00C9625F"/>
    <w:rsid w:val="00C963C4"/>
    <w:rsid w:val="00C966EC"/>
    <w:rsid w:val="00C96A6B"/>
    <w:rsid w:val="00C97011"/>
    <w:rsid w:val="00C97A44"/>
    <w:rsid w:val="00C97D3E"/>
    <w:rsid w:val="00CA0C23"/>
    <w:rsid w:val="00CA10E4"/>
    <w:rsid w:val="00CA239B"/>
    <w:rsid w:val="00CA26A3"/>
    <w:rsid w:val="00CA2FBC"/>
    <w:rsid w:val="00CA33ED"/>
    <w:rsid w:val="00CA3487"/>
    <w:rsid w:val="00CA37A6"/>
    <w:rsid w:val="00CA3C5C"/>
    <w:rsid w:val="00CA4444"/>
    <w:rsid w:val="00CA4DB2"/>
    <w:rsid w:val="00CA541E"/>
    <w:rsid w:val="00CA5658"/>
    <w:rsid w:val="00CA5D13"/>
    <w:rsid w:val="00CA64E7"/>
    <w:rsid w:val="00CA6B49"/>
    <w:rsid w:val="00CA6DB8"/>
    <w:rsid w:val="00CA6ECE"/>
    <w:rsid w:val="00CA7480"/>
    <w:rsid w:val="00CA7F21"/>
    <w:rsid w:val="00CB08FA"/>
    <w:rsid w:val="00CB0F86"/>
    <w:rsid w:val="00CB1279"/>
    <w:rsid w:val="00CB127D"/>
    <w:rsid w:val="00CB29BF"/>
    <w:rsid w:val="00CB2E31"/>
    <w:rsid w:val="00CB2FD2"/>
    <w:rsid w:val="00CB3C38"/>
    <w:rsid w:val="00CB3F55"/>
    <w:rsid w:val="00CB430A"/>
    <w:rsid w:val="00CB4EA9"/>
    <w:rsid w:val="00CB5162"/>
    <w:rsid w:val="00CB53C5"/>
    <w:rsid w:val="00CB5402"/>
    <w:rsid w:val="00CB552B"/>
    <w:rsid w:val="00CB5E14"/>
    <w:rsid w:val="00CB60EE"/>
    <w:rsid w:val="00CB64F5"/>
    <w:rsid w:val="00CB6C26"/>
    <w:rsid w:val="00CB7876"/>
    <w:rsid w:val="00CC1325"/>
    <w:rsid w:val="00CC1755"/>
    <w:rsid w:val="00CC29AC"/>
    <w:rsid w:val="00CC2EDE"/>
    <w:rsid w:val="00CC31F5"/>
    <w:rsid w:val="00CC3275"/>
    <w:rsid w:val="00CC3A0B"/>
    <w:rsid w:val="00CC402C"/>
    <w:rsid w:val="00CC48ED"/>
    <w:rsid w:val="00CC5708"/>
    <w:rsid w:val="00CC5D3E"/>
    <w:rsid w:val="00CC5E15"/>
    <w:rsid w:val="00CC5FB6"/>
    <w:rsid w:val="00CC6263"/>
    <w:rsid w:val="00CC6AD3"/>
    <w:rsid w:val="00CC6BFF"/>
    <w:rsid w:val="00CC74D8"/>
    <w:rsid w:val="00CC763A"/>
    <w:rsid w:val="00CD057B"/>
    <w:rsid w:val="00CD0A39"/>
    <w:rsid w:val="00CD0F2B"/>
    <w:rsid w:val="00CD19A9"/>
    <w:rsid w:val="00CD19C2"/>
    <w:rsid w:val="00CD1FF6"/>
    <w:rsid w:val="00CD2103"/>
    <w:rsid w:val="00CD23EC"/>
    <w:rsid w:val="00CD27EC"/>
    <w:rsid w:val="00CD2D09"/>
    <w:rsid w:val="00CD2F61"/>
    <w:rsid w:val="00CD34F0"/>
    <w:rsid w:val="00CD3A99"/>
    <w:rsid w:val="00CD3EB5"/>
    <w:rsid w:val="00CD525C"/>
    <w:rsid w:val="00CD59A2"/>
    <w:rsid w:val="00CD5BAA"/>
    <w:rsid w:val="00CD62B5"/>
    <w:rsid w:val="00CD6665"/>
    <w:rsid w:val="00CE000D"/>
    <w:rsid w:val="00CE045A"/>
    <w:rsid w:val="00CE0A05"/>
    <w:rsid w:val="00CE11FC"/>
    <w:rsid w:val="00CE1435"/>
    <w:rsid w:val="00CE1650"/>
    <w:rsid w:val="00CE1858"/>
    <w:rsid w:val="00CE1A2D"/>
    <w:rsid w:val="00CE1C90"/>
    <w:rsid w:val="00CE1EC1"/>
    <w:rsid w:val="00CE29EA"/>
    <w:rsid w:val="00CE2D52"/>
    <w:rsid w:val="00CE2E7C"/>
    <w:rsid w:val="00CE351C"/>
    <w:rsid w:val="00CE3C73"/>
    <w:rsid w:val="00CE3E7C"/>
    <w:rsid w:val="00CE4374"/>
    <w:rsid w:val="00CE4542"/>
    <w:rsid w:val="00CE48DD"/>
    <w:rsid w:val="00CE53AE"/>
    <w:rsid w:val="00CE56AE"/>
    <w:rsid w:val="00CE6308"/>
    <w:rsid w:val="00CE693F"/>
    <w:rsid w:val="00CE6E68"/>
    <w:rsid w:val="00CE736B"/>
    <w:rsid w:val="00CF062B"/>
    <w:rsid w:val="00CF085C"/>
    <w:rsid w:val="00CF1330"/>
    <w:rsid w:val="00CF1670"/>
    <w:rsid w:val="00CF18C9"/>
    <w:rsid w:val="00CF18F0"/>
    <w:rsid w:val="00CF19A1"/>
    <w:rsid w:val="00CF1B44"/>
    <w:rsid w:val="00CF1B7C"/>
    <w:rsid w:val="00CF1D88"/>
    <w:rsid w:val="00CF2184"/>
    <w:rsid w:val="00CF2581"/>
    <w:rsid w:val="00CF2A0B"/>
    <w:rsid w:val="00CF3300"/>
    <w:rsid w:val="00CF3A12"/>
    <w:rsid w:val="00CF49D1"/>
    <w:rsid w:val="00CF56B1"/>
    <w:rsid w:val="00CF5A02"/>
    <w:rsid w:val="00CF5EF9"/>
    <w:rsid w:val="00CF725E"/>
    <w:rsid w:val="00CF78B9"/>
    <w:rsid w:val="00CF79C4"/>
    <w:rsid w:val="00CF7E6E"/>
    <w:rsid w:val="00D009B2"/>
    <w:rsid w:val="00D01AC0"/>
    <w:rsid w:val="00D01EB9"/>
    <w:rsid w:val="00D02242"/>
    <w:rsid w:val="00D02C5C"/>
    <w:rsid w:val="00D02E3B"/>
    <w:rsid w:val="00D03152"/>
    <w:rsid w:val="00D047F0"/>
    <w:rsid w:val="00D05929"/>
    <w:rsid w:val="00D05FFC"/>
    <w:rsid w:val="00D06707"/>
    <w:rsid w:val="00D07725"/>
    <w:rsid w:val="00D1028F"/>
    <w:rsid w:val="00D10442"/>
    <w:rsid w:val="00D11571"/>
    <w:rsid w:val="00D12820"/>
    <w:rsid w:val="00D133C6"/>
    <w:rsid w:val="00D141C4"/>
    <w:rsid w:val="00D144A4"/>
    <w:rsid w:val="00D1487D"/>
    <w:rsid w:val="00D149DD"/>
    <w:rsid w:val="00D14D0D"/>
    <w:rsid w:val="00D14F59"/>
    <w:rsid w:val="00D15AE8"/>
    <w:rsid w:val="00D15B6C"/>
    <w:rsid w:val="00D15E30"/>
    <w:rsid w:val="00D174F3"/>
    <w:rsid w:val="00D17E8B"/>
    <w:rsid w:val="00D20806"/>
    <w:rsid w:val="00D20D36"/>
    <w:rsid w:val="00D2120A"/>
    <w:rsid w:val="00D21F63"/>
    <w:rsid w:val="00D220A1"/>
    <w:rsid w:val="00D227C2"/>
    <w:rsid w:val="00D252FF"/>
    <w:rsid w:val="00D2538C"/>
    <w:rsid w:val="00D26F6F"/>
    <w:rsid w:val="00D27DF3"/>
    <w:rsid w:val="00D301BB"/>
    <w:rsid w:val="00D30690"/>
    <w:rsid w:val="00D308F5"/>
    <w:rsid w:val="00D30D5F"/>
    <w:rsid w:val="00D31245"/>
    <w:rsid w:val="00D31442"/>
    <w:rsid w:val="00D32B18"/>
    <w:rsid w:val="00D32D9C"/>
    <w:rsid w:val="00D32F6A"/>
    <w:rsid w:val="00D331CA"/>
    <w:rsid w:val="00D33920"/>
    <w:rsid w:val="00D34D1F"/>
    <w:rsid w:val="00D35484"/>
    <w:rsid w:val="00D35EEE"/>
    <w:rsid w:val="00D36B9B"/>
    <w:rsid w:val="00D36FE0"/>
    <w:rsid w:val="00D40154"/>
    <w:rsid w:val="00D40B25"/>
    <w:rsid w:val="00D40B33"/>
    <w:rsid w:val="00D412C1"/>
    <w:rsid w:val="00D418CC"/>
    <w:rsid w:val="00D41AEA"/>
    <w:rsid w:val="00D41CA3"/>
    <w:rsid w:val="00D4208A"/>
    <w:rsid w:val="00D422F9"/>
    <w:rsid w:val="00D42636"/>
    <w:rsid w:val="00D4311F"/>
    <w:rsid w:val="00D43182"/>
    <w:rsid w:val="00D443BE"/>
    <w:rsid w:val="00D44BF4"/>
    <w:rsid w:val="00D44E49"/>
    <w:rsid w:val="00D4589A"/>
    <w:rsid w:val="00D4592B"/>
    <w:rsid w:val="00D4783C"/>
    <w:rsid w:val="00D478E1"/>
    <w:rsid w:val="00D47C45"/>
    <w:rsid w:val="00D505CA"/>
    <w:rsid w:val="00D5066D"/>
    <w:rsid w:val="00D508F4"/>
    <w:rsid w:val="00D509B8"/>
    <w:rsid w:val="00D51073"/>
    <w:rsid w:val="00D51576"/>
    <w:rsid w:val="00D516F4"/>
    <w:rsid w:val="00D51A6D"/>
    <w:rsid w:val="00D51DD1"/>
    <w:rsid w:val="00D52011"/>
    <w:rsid w:val="00D5218E"/>
    <w:rsid w:val="00D5227D"/>
    <w:rsid w:val="00D525AF"/>
    <w:rsid w:val="00D52D42"/>
    <w:rsid w:val="00D52F4B"/>
    <w:rsid w:val="00D52FCD"/>
    <w:rsid w:val="00D530CC"/>
    <w:rsid w:val="00D53250"/>
    <w:rsid w:val="00D542EF"/>
    <w:rsid w:val="00D54646"/>
    <w:rsid w:val="00D54AAD"/>
    <w:rsid w:val="00D54F99"/>
    <w:rsid w:val="00D553F2"/>
    <w:rsid w:val="00D56538"/>
    <w:rsid w:val="00D601DF"/>
    <w:rsid w:val="00D606D0"/>
    <w:rsid w:val="00D60D90"/>
    <w:rsid w:val="00D60F87"/>
    <w:rsid w:val="00D6124A"/>
    <w:rsid w:val="00D614F8"/>
    <w:rsid w:val="00D6186E"/>
    <w:rsid w:val="00D61D74"/>
    <w:rsid w:val="00D622D9"/>
    <w:rsid w:val="00D6232A"/>
    <w:rsid w:val="00D62BB1"/>
    <w:rsid w:val="00D62C94"/>
    <w:rsid w:val="00D62EBA"/>
    <w:rsid w:val="00D63241"/>
    <w:rsid w:val="00D63CCD"/>
    <w:rsid w:val="00D63D4C"/>
    <w:rsid w:val="00D63DF9"/>
    <w:rsid w:val="00D64616"/>
    <w:rsid w:val="00D64626"/>
    <w:rsid w:val="00D6479D"/>
    <w:rsid w:val="00D65123"/>
    <w:rsid w:val="00D659BB"/>
    <w:rsid w:val="00D65A80"/>
    <w:rsid w:val="00D65C79"/>
    <w:rsid w:val="00D669D7"/>
    <w:rsid w:val="00D66F8F"/>
    <w:rsid w:val="00D67E71"/>
    <w:rsid w:val="00D67F06"/>
    <w:rsid w:val="00D70174"/>
    <w:rsid w:val="00D73C59"/>
    <w:rsid w:val="00D73ECA"/>
    <w:rsid w:val="00D7459B"/>
    <w:rsid w:val="00D74DDD"/>
    <w:rsid w:val="00D75D2B"/>
    <w:rsid w:val="00D76104"/>
    <w:rsid w:val="00D762E6"/>
    <w:rsid w:val="00D767AD"/>
    <w:rsid w:val="00D770FE"/>
    <w:rsid w:val="00D77248"/>
    <w:rsid w:val="00D77BDA"/>
    <w:rsid w:val="00D8039B"/>
    <w:rsid w:val="00D80586"/>
    <w:rsid w:val="00D8082B"/>
    <w:rsid w:val="00D808AA"/>
    <w:rsid w:val="00D80B6E"/>
    <w:rsid w:val="00D80C5C"/>
    <w:rsid w:val="00D80EA1"/>
    <w:rsid w:val="00D816C6"/>
    <w:rsid w:val="00D81C98"/>
    <w:rsid w:val="00D82A78"/>
    <w:rsid w:val="00D82D29"/>
    <w:rsid w:val="00D83406"/>
    <w:rsid w:val="00D8369F"/>
    <w:rsid w:val="00D836A7"/>
    <w:rsid w:val="00D83837"/>
    <w:rsid w:val="00D83AF6"/>
    <w:rsid w:val="00D84323"/>
    <w:rsid w:val="00D84552"/>
    <w:rsid w:val="00D84B1B"/>
    <w:rsid w:val="00D85756"/>
    <w:rsid w:val="00D85B22"/>
    <w:rsid w:val="00D85B2E"/>
    <w:rsid w:val="00D85E86"/>
    <w:rsid w:val="00D86483"/>
    <w:rsid w:val="00D86612"/>
    <w:rsid w:val="00D8745A"/>
    <w:rsid w:val="00D90548"/>
    <w:rsid w:val="00D908A5"/>
    <w:rsid w:val="00D90C12"/>
    <w:rsid w:val="00D9186B"/>
    <w:rsid w:val="00D920CE"/>
    <w:rsid w:val="00D921FF"/>
    <w:rsid w:val="00D92D8B"/>
    <w:rsid w:val="00D92F04"/>
    <w:rsid w:val="00D935D0"/>
    <w:rsid w:val="00D93C26"/>
    <w:rsid w:val="00D9403A"/>
    <w:rsid w:val="00D94ED2"/>
    <w:rsid w:val="00D9567B"/>
    <w:rsid w:val="00D956A9"/>
    <w:rsid w:val="00D95737"/>
    <w:rsid w:val="00D95FD8"/>
    <w:rsid w:val="00D96876"/>
    <w:rsid w:val="00D975DA"/>
    <w:rsid w:val="00D97A33"/>
    <w:rsid w:val="00D97DCB"/>
    <w:rsid w:val="00D97EC9"/>
    <w:rsid w:val="00DA0194"/>
    <w:rsid w:val="00DA0237"/>
    <w:rsid w:val="00DA08EA"/>
    <w:rsid w:val="00DA1595"/>
    <w:rsid w:val="00DA27AE"/>
    <w:rsid w:val="00DA4390"/>
    <w:rsid w:val="00DA447D"/>
    <w:rsid w:val="00DA4E49"/>
    <w:rsid w:val="00DA56D0"/>
    <w:rsid w:val="00DA5B66"/>
    <w:rsid w:val="00DA5C22"/>
    <w:rsid w:val="00DA5D6F"/>
    <w:rsid w:val="00DA692D"/>
    <w:rsid w:val="00DA6DE7"/>
    <w:rsid w:val="00DA7197"/>
    <w:rsid w:val="00DA7278"/>
    <w:rsid w:val="00DB00E0"/>
    <w:rsid w:val="00DB0551"/>
    <w:rsid w:val="00DB0BDC"/>
    <w:rsid w:val="00DB110C"/>
    <w:rsid w:val="00DB117B"/>
    <w:rsid w:val="00DB1617"/>
    <w:rsid w:val="00DB1EE1"/>
    <w:rsid w:val="00DB2D40"/>
    <w:rsid w:val="00DB3486"/>
    <w:rsid w:val="00DB3589"/>
    <w:rsid w:val="00DB37E8"/>
    <w:rsid w:val="00DB3BC7"/>
    <w:rsid w:val="00DB3CE9"/>
    <w:rsid w:val="00DB49AE"/>
    <w:rsid w:val="00DB5714"/>
    <w:rsid w:val="00DB5EC7"/>
    <w:rsid w:val="00DB759D"/>
    <w:rsid w:val="00DB7911"/>
    <w:rsid w:val="00DB7A27"/>
    <w:rsid w:val="00DB7D1D"/>
    <w:rsid w:val="00DC0EA2"/>
    <w:rsid w:val="00DC13F8"/>
    <w:rsid w:val="00DC2531"/>
    <w:rsid w:val="00DC273C"/>
    <w:rsid w:val="00DC2E44"/>
    <w:rsid w:val="00DC3970"/>
    <w:rsid w:val="00DC3CD4"/>
    <w:rsid w:val="00DC40C8"/>
    <w:rsid w:val="00DC48B7"/>
    <w:rsid w:val="00DC5459"/>
    <w:rsid w:val="00DC5486"/>
    <w:rsid w:val="00DC5CCF"/>
    <w:rsid w:val="00DC6309"/>
    <w:rsid w:val="00DC67BE"/>
    <w:rsid w:val="00DC78B2"/>
    <w:rsid w:val="00DD0425"/>
    <w:rsid w:val="00DD0E97"/>
    <w:rsid w:val="00DD0F78"/>
    <w:rsid w:val="00DD2224"/>
    <w:rsid w:val="00DD23F8"/>
    <w:rsid w:val="00DD2992"/>
    <w:rsid w:val="00DD2A3A"/>
    <w:rsid w:val="00DD2AE5"/>
    <w:rsid w:val="00DD2E33"/>
    <w:rsid w:val="00DD2E60"/>
    <w:rsid w:val="00DD3120"/>
    <w:rsid w:val="00DD3230"/>
    <w:rsid w:val="00DD33DB"/>
    <w:rsid w:val="00DD34C2"/>
    <w:rsid w:val="00DD351E"/>
    <w:rsid w:val="00DD36C6"/>
    <w:rsid w:val="00DD375F"/>
    <w:rsid w:val="00DD3E65"/>
    <w:rsid w:val="00DD4184"/>
    <w:rsid w:val="00DD45DF"/>
    <w:rsid w:val="00DD4845"/>
    <w:rsid w:val="00DD4A2A"/>
    <w:rsid w:val="00DD5210"/>
    <w:rsid w:val="00DD5C8B"/>
    <w:rsid w:val="00DD76A1"/>
    <w:rsid w:val="00DD76F1"/>
    <w:rsid w:val="00DD7A07"/>
    <w:rsid w:val="00DE184D"/>
    <w:rsid w:val="00DE196E"/>
    <w:rsid w:val="00DE1A3D"/>
    <w:rsid w:val="00DE1A5E"/>
    <w:rsid w:val="00DE2521"/>
    <w:rsid w:val="00DE2CD9"/>
    <w:rsid w:val="00DE38B5"/>
    <w:rsid w:val="00DE3D7D"/>
    <w:rsid w:val="00DE3DE4"/>
    <w:rsid w:val="00DE45E7"/>
    <w:rsid w:val="00DE45ED"/>
    <w:rsid w:val="00DE4F9B"/>
    <w:rsid w:val="00DE5796"/>
    <w:rsid w:val="00DE5924"/>
    <w:rsid w:val="00DE69D0"/>
    <w:rsid w:val="00DE6F2C"/>
    <w:rsid w:val="00DE71C1"/>
    <w:rsid w:val="00DE78C7"/>
    <w:rsid w:val="00DE7A45"/>
    <w:rsid w:val="00DE7CA2"/>
    <w:rsid w:val="00DE7FE4"/>
    <w:rsid w:val="00DF07DF"/>
    <w:rsid w:val="00DF102D"/>
    <w:rsid w:val="00DF1172"/>
    <w:rsid w:val="00DF1579"/>
    <w:rsid w:val="00DF1945"/>
    <w:rsid w:val="00DF1F5F"/>
    <w:rsid w:val="00DF2411"/>
    <w:rsid w:val="00DF281A"/>
    <w:rsid w:val="00DF425B"/>
    <w:rsid w:val="00DF4352"/>
    <w:rsid w:val="00DF459F"/>
    <w:rsid w:val="00DF470C"/>
    <w:rsid w:val="00DF4B0E"/>
    <w:rsid w:val="00DF51F5"/>
    <w:rsid w:val="00DF56A5"/>
    <w:rsid w:val="00DF578F"/>
    <w:rsid w:val="00DF5CF3"/>
    <w:rsid w:val="00DF5DDE"/>
    <w:rsid w:val="00DF64A9"/>
    <w:rsid w:val="00DF6A6D"/>
    <w:rsid w:val="00DF6AE7"/>
    <w:rsid w:val="00DF6B8A"/>
    <w:rsid w:val="00DF7293"/>
    <w:rsid w:val="00DF7445"/>
    <w:rsid w:val="00DF7673"/>
    <w:rsid w:val="00DF78C2"/>
    <w:rsid w:val="00E002A1"/>
    <w:rsid w:val="00E00A3C"/>
    <w:rsid w:val="00E0185A"/>
    <w:rsid w:val="00E01966"/>
    <w:rsid w:val="00E024FF"/>
    <w:rsid w:val="00E02502"/>
    <w:rsid w:val="00E02D59"/>
    <w:rsid w:val="00E0405D"/>
    <w:rsid w:val="00E0440B"/>
    <w:rsid w:val="00E0483D"/>
    <w:rsid w:val="00E04DBE"/>
    <w:rsid w:val="00E050C3"/>
    <w:rsid w:val="00E05264"/>
    <w:rsid w:val="00E0709C"/>
    <w:rsid w:val="00E0713A"/>
    <w:rsid w:val="00E07A24"/>
    <w:rsid w:val="00E07A6C"/>
    <w:rsid w:val="00E07E18"/>
    <w:rsid w:val="00E07ED4"/>
    <w:rsid w:val="00E1057D"/>
    <w:rsid w:val="00E119CB"/>
    <w:rsid w:val="00E11D3B"/>
    <w:rsid w:val="00E1257E"/>
    <w:rsid w:val="00E13E55"/>
    <w:rsid w:val="00E140BB"/>
    <w:rsid w:val="00E1432B"/>
    <w:rsid w:val="00E14F59"/>
    <w:rsid w:val="00E160DB"/>
    <w:rsid w:val="00E16157"/>
    <w:rsid w:val="00E16AF3"/>
    <w:rsid w:val="00E171BE"/>
    <w:rsid w:val="00E172AE"/>
    <w:rsid w:val="00E17DA9"/>
    <w:rsid w:val="00E21DA9"/>
    <w:rsid w:val="00E22005"/>
    <w:rsid w:val="00E2221C"/>
    <w:rsid w:val="00E2257D"/>
    <w:rsid w:val="00E22A9E"/>
    <w:rsid w:val="00E2346F"/>
    <w:rsid w:val="00E23876"/>
    <w:rsid w:val="00E23BC6"/>
    <w:rsid w:val="00E2427C"/>
    <w:rsid w:val="00E250BD"/>
    <w:rsid w:val="00E252F4"/>
    <w:rsid w:val="00E2566C"/>
    <w:rsid w:val="00E25768"/>
    <w:rsid w:val="00E25935"/>
    <w:rsid w:val="00E25C6C"/>
    <w:rsid w:val="00E2611F"/>
    <w:rsid w:val="00E267D0"/>
    <w:rsid w:val="00E272E3"/>
    <w:rsid w:val="00E272EF"/>
    <w:rsid w:val="00E274A9"/>
    <w:rsid w:val="00E27511"/>
    <w:rsid w:val="00E31830"/>
    <w:rsid w:val="00E31991"/>
    <w:rsid w:val="00E323EF"/>
    <w:rsid w:val="00E331ED"/>
    <w:rsid w:val="00E3365A"/>
    <w:rsid w:val="00E338FC"/>
    <w:rsid w:val="00E3390E"/>
    <w:rsid w:val="00E33BF4"/>
    <w:rsid w:val="00E346A2"/>
    <w:rsid w:val="00E34AD1"/>
    <w:rsid w:val="00E34DD0"/>
    <w:rsid w:val="00E35D22"/>
    <w:rsid w:val="00E36713"/>
    <w:rsid w:val="00E4012F"/>
    <w:rsid w:val="00E4017E"/>
    <w:rsid w:val="00E407D1"/>
    <w:rsid w:val="00E40A5C"/>
    <w:rsid w:val="00E41926"/>
    <w:rsid w:val="00E41DD9"/>
    <w:rsid w:val="00E428C2"/>
    <w:rsid w:val="00E438E3"/>
    <w:rsid w:val="00E43CC8"/>
    <w:rsid w:val="00E4448A"/>
    <w:rsid w:val="00E457DB"/>
    <w:rsid w:val="00E46478"/>
    <w:rsid w:val="00E46AB5"/>
    <w:rsid w:val="00E477AA"/>
    <w:rsid w:val="00E47C66"/>
    <w:rsid w:val="00E5002B"/>
    <w:rsid w:val="00E50532"/>
    <w:rsid w:val="00E509DC"/>
    <w:rsid w:val="00E50B1D"/>
    <w:rsid w:val="00E515FA"/>
    <w:rsid w:val="00E51A58"/>
    <w:rsid w:val="00E51F42"/>
    <w:rsid w:val="00E5214F"/>
    <w:rsid w:val="00E52267"/>
    <w:rsid w:val="00E5273F"/>
    <w:rsid w:val="00E529A0"/>
    <w:rsid w:val="00E52C6D"/>
    <w:rsid w:val="00E53199"/>
    <w:rsid w:val="00E5391D"/>
    <w:rsid w:val="00E53E7A"/>
    <w:rsid w:val="00E53EFA"/>
    <w:rsid w:val="00E5402F"/>
    <w:rsid w:val="00E5421A"/>
    <w:rsid w:val="00E547A8"/>
    <w:rsid w:val="00E55387"/>
    <w:rsid w:val="00E5540D"/>
    <w:rsid w:val="00E5547C"/>
    <w:rsid w:val="00E560E9"/>
    <w:rsid w:val="00E5671E"/>
    <w:rsid w:val="00E567A3"/>
    <w:rsid w:val="00E56E80"/>
    <w:rsid w:val="00E56EA0"/>
    <w:rsid w:val="00E57753"/>
    <w:rsid w:val="00E57D88"/>
    <w:rsid w:val="00E57E9E"/>
    <w:rsid w:val="00E604D5"/>
    <w:rsid w:val="00E6069D"/>
    <w:rsid w:val="00E61511"/>
    <w:rsid w:val="00E6334D"/>
    <w:rsid w:val="00E63D3D"/>
    <w:rsid w:val="00E64645"/>
    <w:rsid w:val="00E649B5"/>
    <w:rsid w:val="00E64CA5"/>
    <w:rsid w:val="00E64D8A"/>
    <w:rsid w:val="00E64F7D"/>
    <w:rsid w:val="00E6508A"/>
    <w:rsid w:val="00E654C6"/>
    <w:rsid w:val="00E65E93"/>
    <w:rsid w:val="00E666E6"/>
    <w:rsid w:val="00E66900"/>
    <w:rsid w:val="00E66C77"/>
    <w:rsid w:val="00E67700"/>
    <w:rsid w:val="00E67CA0"/>
    <w:rsid w:val="00E70402"/>
    <w:rsid w:val="00E70A50"/>
    <w:rsid w:val="00E710FE"/>
    <w:rsid w:val="00E7151C"/>
    <w:rsid w:val="00E72433"/>
    <w:rsid w:val="00E7278E"/>
    <w:rsid w:val="00E72C90"/>
    <w:rsid w:val="00E72D17"/>
    <w:rsid w:val="00E73649"/>
    <w:rsid w:val="00E73B57"/>
    <w:rsid w:val="00E74173"/>
    <w:rsid w:val="00E744F3"/>
    <w:rsid w:val="00E74B88"/>
    <w:rsid w:val="00E75105"/>
    <w:rsid w:val="00E760F9"/>
    <w:rsid w:val="00E76418"/>
    <w:rsid w:val="00E765A7"/>
    <w:rsid w:val="00E766DE"/>
    <w:rsid w:val="00E766E5"/>
    <w:rsid w:val="00E76C7A"/>
    <w:rsid w:val="00E76D43"/>
    <w:rsid w:val="00E801C5"/>
    <w:rsid w:val="00E80207"/>
    <w:rsid w:val="00E80A49"/>
    <w:rsid w:val="00E811FE"/>
    <w:rsid w:val="00E829B7"/>
    <w:rsid w:val="00E82A7E"/>
    <w:rsid w:val="00E82BA7"/>
    <w:rsid w:val="00E82C46"/>
    <w:rsid w:val="00E8377A"/>
    <w:rsid w:val="00E843FA"/>
    <w:rsid w:val="00E85317"/>
    <w:rsid w:val="00E85968"/>
    <w:rsid w:val="00E863E5"/>
    <w:rsid w:val="00E8640E"/>
    <w:rsid w:val="00E86559"/>
    <w:rsid w:val="00E8655C"/>
    <w:rsid w:val="00E86F73"/>
    <w:rsid w:val="00E87D42"/>
    <w:rsid w:val="00E87F84"/>
    <w:rsid w:val="00E90DB4"/>
    <w:rsid w:val="00E91FF1"/>
    <w:rsid w:val="00E924F7"/>
    <w:rsid w:val="00E92741"/>
    <w:rsid w:val="00E92C1E"/>
    <w:rsid w:val="00E930E4"/>
    <w:rsid w:val="00E931D0"/>
    <w:rsid w:val="00E937A3"/>
    <w:rsid w:val="00E942E7"/>
    <w:rsid w:val="00E94620"/>
    <w:rsid w:val="00E94748"/>
    <w:rsid w:val="00E94E0F"/>
    <w:rsid w:val="00E9583F"/>
    <w:rsid w:val="00E96A2A"/>
    <w:rsid w:val="00E9775C"/>
    <w:rsid w:val="00E97A9D"/>
    <w:rsid w:val="00E97D17"/>
    <w:rsid w:val="00EA02B8"/>
    <w:rsid w:val="00EA11FE"/>
    <w:rsid w:val="00EA1B1C"/>
    <w:rsid w:val="00EA1F91"/>
    <w:rsid w:val="00EA2598"/>
    <w:rsid w:val="00EA31B4"/>
    <w:rsid w:val="00EA3C23"/>
    <w:rsid w:val="00EA627D"/>
    <w:rsid w:val="00EA6598"/>
    <w:rsid w:val="00EA66C6"/>
    <w:rsid w:val="00EA748E"/>
    <w:rsid w:val="00EA7970"/>
    <w:rsid w:val="00EB129B"/>
    <w:rsid w:val="00EB1E58"/>
    <w:rsid w:val="00EB1E66"/>
    <w:rsid w:val="00EB1F4A"/>
    <w:rsid w:val="00EB21FB"/>
    <w:rsid w:val="00EB2747"/>
    <w:rsid w:val="00EB2D3F"/>
    <w:rsid w:val="00EB32CB"/>
    <w:rsid w:val="00EB33BB"/>
    <w:rsid w:val="00EB349D"/>
    <w:rsid w:val="00EB3857"/>
    <w:rsid w:val="00EB39E2"/>
    <w:rsid w:val="00EB4424"/>
    <w:rsid w:val="00EB53B5"/>
    <w:rsid w:val="00EB53C9"/>
    <w:rsid w:val="00EB6AD5"/>
    <w:rsid w:val="00EB6E44"/>
    <w:rsid w:val="00EB6F43"/>
    <w:rsid w:val="00EB791F"/>
    <w:rsid w:val="00EB7B09"/>
    <w:rsid w:val="00EB7D8B"/>
    <w:rsid w:val="00EC0691"/>
    <w:rsid w:val="00EC0C03"/>
    <w:rsid w:val="00EC16AB"/>
    <w:rsid w:val="00EC4341"/>
    <w:rsid w:val="00EC4884"/>
    <w:rsid w:val="00EC6688"/>
    <w:rsid w:val="00EC6CC2"/>
    <w:rsid w:val="00EC6E47"/>
    <w:rsid w:val="00EC7558"/>
    <w:rsid w:val="00EC760A"/>
    <w:rsid w:val="00EC7A15"/>
    <w:rsid w:val="00ED080F"/>
    <w:rsid w:val="00ED0E24"/>
    <w:rsid w:val="00ED172F"/>
    <w:rsid w:val="00ED257A"/>
    <w:rsid w:val="00ED26AE"/>
    <w:rsid w:val="00ED2E33"/>
    <w:rsid w:val="00ED3C22"/>
    <w:rsid w:val="00ED3F35"/>
    <w:rsid w:val="00ED47E0"/>
    <w:rsid w:val="00ED51AD"/>
    <w:rsid w:val="00ED51B7"/>
    <w:rsid w:val="00ED5495"/>
    <w:rsid w:val="00ED561D"/>
    <w:rsid w:val="00ED5744"/>
    <w:rsid w:val="00ED59AD"/>
    <w:rsid w:val="00ED5B88"/>
    <w:rsid w:val="00ED636A"/>
    <w:rsid w:val="00ED6BAB"/>
    <w:rsid w:val="00EE0C65"/>
    <w:rsid w:val="00EE1501"/>
    <w:rsid w:val="00EE1D03"/>
    <w:rsid w:val="00EE27A9"/>
    <w:rsid w:val="00EE2A73"/>
    <w:rsid w:val="00EE2FA6"/>
    <w:rsid w:val="00EE3022"/>
    <w:rsid w:val="00EE3058"/>
    <w:rsid w:val="00EE37C7"/>
    <w:rsid w:val="00EE46C9"/>
    <w:rsid w:val="00EE4F2A"/>
    <w:rsid w:val="00EE5253"/>
    <w:rsid w:val="00EE5811"/>
    <w:rsid w:val="00EE5CCB"/>
    <w:rsid w:val="00EE60DA"/>
    <w:rsid w:val="00EE6754"/>
    <w:rsid w:val="00EE6FFE"/>
    <w:rsid w:val="00EE7A6B"/>
    <w:rsid w:val="00EF0595"/>
    <w:rsid w:val="00EF1B7B"/>
    <w:rsid w:val="00EF27A6"/>
    <w:rsid w:val="00EF311E"/>
    <w:rsid w:val="00EF31B9"/>
    <w:rsid w:val="00EF4BBD"/>
    <w:rsid w:val="00EF4E58"/>
    <w:rsid w:val="00EF4E8B"/>
    <w:rsid w:val="00EF519B"/>
    <w:rsid w:val="00EF523B"/>
    <w:rsid w:val="00EF5DD5"/>
    <w:rsid w:val="00EF6201"/>
    <w:rsid w:val="00EF6245"/>
    <w:rsid w:val="00EF6607"/>
    <w:rsid w:val="00EF6F1F"/>
    <w:rsid w:val="00EF6F35"/>
    <w:rsid w:val="00EF70C1"/>
    <w:rsid w:val="00EF7264"/>
    <w:rsid w:val="00EF73CC"/>
    <w:rsid w:val="00EF7825"/>
    <w:rsid w:val="00F003C2"/>
    <w:rsid w:val="00F00632"/>
    <w:rsid w:val="00F00783"/>
    <w:rsid w:val="00F010C1"/>
    <w:rsid w:val="00F01344"/>
    <w:rsid w:val="00F028D0"/>
    <w:rsid w:val="00F02D43"/>
    <w:rsid w:val="00F032F6"/>
    <w:rsid w:val="00F03329"/>
    <w:rsid w:val="00F036BE"/>
    <w:rsid w:val="00F0374E"/>
    <w:rsid w:val="00F03839"/>
    <w:rsid w:val="00F0413C"/>
    <w:rsid w:val="00F04170"/>
    <w:rsid w:val="00F046AD"/>
    <w:rsid w:val="00F047E7"/>
    <w:rsid w:val="00F059FE"/>
    <w:rsid w:val="00F05B6B"/>
    <w:rsid w:val="00F05C51"/>
    <w:rsid w:val="00F05D9C"/>
    <w:rsid w:val="00F06ADA"/>
    <w:rsid w:val="00F06AE9"/>
    <w:rsid w:val="00F06F80"/>
    <w:rsid w:val="00F074F2"/>
    <w:rsid w:val="00F0758D"/>
    <w:rsid w:val="00F07E2F"/>
    <w:rsid w:val="00F10252"/>
    <w:rsid w:val="00F1036C"/>
    <w:rsid w:val="00F10BD1"/>
    <w:rsid w:val="00F10FCB"/>
    <w:rsid w:val="00F11BD7"/>
    <w:rsid w:val="00F12682"/>
    <w:rsid w:val="00F1327C"/>
    <w:rsid w:val="00F14658"/>
    <w:rsid w:val="00F15A01"/>
    <w:rsid w:val="00F167EB"/>
    <w:rsid w:val="00F16857"/>
    <w:rsid w:val="00F16BF9"/>
    <w:rsid w:val="00F177CD"/>
    <w:rsid w:val="00F20108"/>
    <w:rsid w:val="00F20715"/>
    <w:rsid w:val="00F209E7"/>
    <w:rsid w:val="00F21A2A"/>
    <w:rsid w:val="00F22C18"/>
    <w:rsid w:val="00F23187"/>
    <w:rsid w:val="00F23950"/>
    <w:rsid w:val="00F23AA3"/>
    <w:rsid w:val="00F25530"/>
    <w:rsid w:val="00F25E31"/>
    <w:rsid w:val="00F25EA9"/>
    <w:rsid w:val="00F270EC"/>
    <w:rsid w:val="00F2762A"/>
    <w:rsid w:val="00F302D9"/>
    <w:rsid w:val="00F303EC"/>
    <w:rsid w:val="00F30F36"/>
    <w:rsid w:val="00F30FE2"/>
    <w:rsid w:val="00F317CB"/>
    <w:rsid w:val="00F31F99"/>
    <w:rsid w:val="00F32B6D"/>
    <w:rsid w:val="00F33FC5"/>
    <w:rsid w:val="00F3434A"/>
    <w:rsid w:val="00F34C20"/>
    <w:rsid w:val="00F350FF"/>
    <w:rsid w:val="00F356CC"/>
    <w:rsid w:val="00F35750"/>
    <w:rsid w:val="00F36212"/>
    <w:rsid w:val="00F36A7D"/>
    <w:rsid w:val="00F3734C"/>
    <w:rsid w:val="00F40328"/>
    <w:rsid w:val="00F40599"/>
    <w:rsid w:val="00F40E22"/>
    <w:rsid w:val="00F41961"/>
    <w:rsid w:val="00F41A5F"/>
    <w:rsid w:val="00F420F3"/>
    <w:rsid w:val="00F42A2C"/>
    <w:rsid w:val="00F42E3C"/>
    <w:rsid w:val="00F42F3B"/>
    <w:rsid w:val="00F433F6"/>
    <w:rsid w:val="00F4358C"/>
    <w:rsid w:val="00F43DA7"/>
    <w:rsid w:val="00F448EA"/>
    <w:rsid w:val="00F450EE"/>
    <w:rsid w:val="00F45A9F"/>
    <w:rsid w:val="00F45F0A"/>
    <w:rsid w:val="00F46122"/>
    <w:rsid w:val="00F46505"/>
    <w:rsid w:val="00F47F01"/>
    <w:rsid w:val="00F504E9"/>
    <w:rsid w:val="00F50A28"/>
    <w:rsid w:val="00F50DAF"/>
    <w:rsid w:val="00F511DB"/>
    <w:rsid w:val="00F513CA"/>
    <w:rsid w:val="00F51417"/>
    <w:rsid w:val="00F51E57"/>
    <w:rsid w:val="00F51ED5"/>
    <w:rsid w:val="00F528C0"/>
    <w:rsid w:val="00F52949"/>
    <w:rsid w:val="00F52E2C"/>
    <w:rsid w:val="00F52FAF"/>
    <w:rsid w:val="00F53072"/>
    <w:rsid w:val="00F532D2"/>
    <w:rsid w:val="00F5354A"/>
    <w:rsid w:val="00F53F92"/>
    <w:rsid w:val="00F54300"/>
    <w:rsid w:val="00F546B2"/>
    <w:rsid w:val="00F54D41"/>
    <w:rsid w:val="00F56AE5"/>
    <w:rsid w:val="00F5720B"/>
    <w:rsid w:val="00F57428"/>
    <w:rsid w:val="00F60253"/>
    <w:rsid w:val="00F605A4"/>
    <w:rsid w:val="00F60B16"/>
    <w:rsid w:val="00F6144E"/>
    <w:rsid w:val="00F619EE"/>
    <w:rsid w:val="00F63283"/>
    <w:rsid w:val="00F63329"/>
    <w:rsid w:val="00F63707"/>
    <w:rsid w:val="00F63A94"/>
    <w:rsid w:val="00F644F3"/>
    <w:rsid w:val="00F64556"/>
    <w:rsid w:val="00F648E4"/>
    <w:rsid w:val="00F70066"/>
    <w:rsid w:val="00F7016E"/>
    <w:rsid w:val="00F70754"/>
    <w:rsid w:val="00F707EB"/>
    <w:rsid w:val="00F70BBC"/>
    <w:rsid w:val="00F70E95"/>
    <w:rsid w:val="00F71327"/>
    <w:rsid w:val="00F7195C"/>
    <w:rsid w:val="00F7310E"/>
    <w:rsid w:val="00F741EA"/>
    <w:rsid w:val="00F7521D"/>
    <w:rsid w:val="00F75A9F"/>
    <w:rsid w:val="00F7698A"/>
    <w:rsid w:val="00F76B6F"/>
    <w:rsid w:val="00F76F0F"/>
    <w:rsid w:val="00F771F5"/>
    <w:rsid w:val="00F77C38"/>
    <w:rsid w:val="00F77E7E"/>
    <w:rsid w:val="00F77EA0"/>
    <w:rsid w:val="00F80964"/>
    <w:rsid w:val="00F80A7F"/>
    <w:rsid w:val="00F80C7F"/>
    <w:rsid w:val="00F81A56"/>
    <w:rsid w:val="00F82076"/>
    <w:rsid w:val="00F82851"/>
    <w:rsid w:val="00F83395"/>
    <w:rsid w:val="00F837F7"/>
    <w:rsid w:val="00F85097"/>
    <w:rsid w:val="00F85984"/>
    <w:rsid w:val="00F859FF"/>
    <w:rsid w:val="00F86846"/>
    <w:rsid w:val="00F86CDB"/>
    <w:rsid w:val="00F86DF6"/>
    <w:rsid w:val="00F86F28"/>
    <w:rsid w:val="00F8702C"/>
    <w:rsid w:val="00F87A0D"/>
    <w:rsid w:val="00F87A2A"/>
    <w:rsid w:val="00F87E56"/>
    <w:rsid w:val="00F91177"/>
    <w:rsid w:val="00F91277"/>
    <w:rsid w:val="00F918C2"/>
    <w:rsid w:val="00F91952"/>
    <w:rsid w:val="00F91F56"/>
    <w:rsid w:val="00F932F4"/>
    <w:rsid w:val="00F933F6"/>
    <w:rsid w:val="00F93716"/>
    <w:rsid w:val="00F9492F"/>
    <w:rsid w:val="00F9499E"/>
    <w:rsid w:val="00F94BD1"/>
    <w:rsid w:val="00F94C72"/>
    <w:rsid w:val="00F94F31"/>
    <w:rsid w:val="00F95032"/>
    <w:rsid w:val="00F9625D"/>
    <w:rsid w:val="00F97361"/>
    <w:rsid w:val="00F974EC"/>
    <w:rsid w:val="00F9785D"/>
    <w:rsid w:val="00FA0170"/>
    <w:rsid w:val="00FA063D"/>
    <w:rsid w:val="00FA0650"/>
    <w:rsid w:val="00FA08E3"/>
    <w:rsid w:val="00FA0D6D"/>
    <w:rsid w:val="00FA1025"/>
    <w:rsid w:val="00FA1B37"/>
    <w:rsid w:val="00FA1D1A"/>
    <w:rsid w:val="00FA2CF7"/>
    <w:rsid w:val="00FA2FE3"/>
    <w:rsid w:val="00FA44A0"/>
    <w:rsid w:val="00FA5720"/>
    <w:rsid w:val="00FA6417"/>
    <w:rsid w:val="00FA664F"/>
    <w:rsid w:val="00FA7095"/>
    <w:rsid w:val="00FA793A"/>
    <w:rsid w:val="00FA7AB1"/>
    <w:rsid w:val="00FB176E"/>
    <w:rsid w:val="00FB19A9"/>
    <w:rsid w:val="00FB1DD0"/>
    <w:rsid w:val="00FB21AF"/>
    <w:rsid w:val="00FB2856"/>
    <w:rsid w:val="00FB28A3"/>
    <w:rsid w:val="00FB3C14"/>
    <w:rsid w:val="00FB4944"/>
    <w:rsid w:val="00FB55F7"/>
    <w:rsid w:val="00FB62D6"/>
    <w:rsid w:val="00FB6703"/>
    <w:rsid w:val="00FB6C8F"/>
    <w:rsid w:val="00FB6D37"/>
    <w:rsid w:val="00FC03C5"/>
    <w:rsid w:val="00FC087B"/>
    <w:rsid w:val="00FC087C"/>
    <w:rsid w:val="00FC1773"/>
    <w:rsid w:val="00FC1B55"/>
    <w:rsid w:val="00FC1D7D"/>
    <w:rsid w:val="00FC206A"/>
    <w:rsid w:val="00FC254F"/>
    <w:rsid w:val="00FC2A63"/>
    <w:rsid w:val="00FC2F0E"/>
    <w:rsid w:val="00FC32B0"/>
    <w:rsid w:val="00FC3361"/>
    <w:rsid w:val="00FC36D2"/>
    <w:rsid w:val="00FC4969"/>
    <w:rsid w:val="00FC4A40"/>
    <w:rsid w:val="00FC4B0D"/>
    <w:rsid w:val="00FC4C54"/>
    <w:rsid w:val="00FC532B"/>
    <w:rsid w:val="00FC5DDA"/>
    <w:rsid w:val="00FC5E17"/>
    <w:rsid w:val="00FC6AD0"/>
    <w:rsid w:val="00FD0021"/>
    <w:rsid w:val="00FD00CE"/>
    <w:rsid w:val="00FD0553"/>
    <w:rsid w:val="00FD0CDF"/>
    <w:rsid w:val="00FD0DD8"/>
    <w:rsid w:val="00FD16B5"/>
    <w:rsid w:val="00FD18AC"/>
    <w:rsid w:val="00FD1A23"/>
    <w:rsid w:val="00FD1C28"/>
    <w:rsid w:val="00FD1C8F"/>
    <w:rsid w:val="00FD2449"/>
    <w:rsid w:val="00FD264C"/>
    <w:rsid w:val="00FD29A4"/>
    <w:rsid w:val="00FD2EE2"/>
    <w:rsid w:val="00FD3483"/>
    <w:rsid w:val="00FD3601"/>
    <w:rsid w:val="00FD3795"/>
    <w:rsid w:val="00FD3A89"/>
    <w:rsid w:val="00FD3B16"/>
    <w:rsid w:val="00FD4650"/>
    <w:rsid w:val="00FD4CCE"/>
    <w:rsid w:val="00FD4ED2"/>
    <w:rsid w:val="00FD5633"/>
    <w:rsid w:val="00FD56E9"/>
    <w:rsid w:val="00FD5FF4"/>
    <w:rsid w:val="00FD6B62"/>
    <w:rsid w:val="00FD6E4B"/>
    <w:rsid w:val="00FD7A2E"/>
    <w:rsid w:val="00FD7ED4"/>
    <w:rsid w:val="00FE0950"/>
    <w:rsid w:val="00FE0C6D"/>
    <w:rsid w:val="00FE0D4A"/>
    <w:rsid w:val="00FE1318"/>
    <w:rsid w:val="00FE17B8"/>
    <w:rsid w:val="00FE27D7"/>
    <w:rsid w:val="00FE2A87"/>
    <w:rsid w:val="00FE3ABD"/>
    <w:rsid w:val="00FE4104"/>
    <w:rsid w:val="00FE55E8"/>
    <w:rsid w:val="00FE561A"/>
    <w:rsid w:val="00FE5854"/>
    <w:rsid w:val="00FE61F2"/>
    <w:rsid w:val="00FE63C3"/>
    <w:rsid w:val="00FE70E5"/>
    <w:rsid w:val="00FE7A5F"/>
    <w:rsid w:val="00FE7E90"/>
    <w:rsid w:val="00FF0C73"/>
    <w:rsid w:val="00FF1813"/>
    <w:rsid w:val="00FF1A5C"/>
    <w:rsid w:val="00FF28E6"/>
    <w:rsid w:val="00FF31EB"/>
    <w:rsid w:val="00FF3845"/>
    <w:rsid w:val="00FF6168"/>
    <w:rsid w:val="00FF7498"/>
    <w:rsid w:val="00FF7534"/>
    <w:rsid w:val="00FF77B5"/>
    <w:rsid w:val="00FF79B9"/>
    <w:rsid w:val="00FF7BC9"/>
    <w:rsid w:val="00FF7F1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5" fill="f" fillcolor="white" stroke="f">
      <v:fill color="white" on="f"/>
      <v:stroke on="f"/>
    </o:shapedefaults>
    <o:shapelayout v:ext="edit">
      <o:idmap v:ext="edit" data="2"/>
    </o:shapelayout>
  </w:shapeDefaults>
  <w:decimalSymbol w:val="."/>
  <w:listSeparator w:val=","/>
  <w15:chartTrackingRefBased/>
  <w15:docId w15:val="{2E6D3171-8CAE-48BC-99C6-70BD9E742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able of figures" w:uiPriority="99"/>
    <w:lsdException w:name="annotation reference" w:qFormat="1"/>
    <w:lsdException w:name="Title" w:qFormat="1"/>
    <w:lsdException w:name="Subtitle" w:qFormat="1"/>
    <w:lsdException w:name="Hyperlink" w:uiPriority="99"/>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9716A"/>
    <w:pPr>
      <w:widowControl w:val="0"/>
      <w:jc w:val="both"/>
    </w:pPr>
    <w:rPr>
      <w:rFonts w:ascii="Arial" w:eastAsia="Arial" w:hAnsi="Arial"/>
      <w:color w:val="404040"/>
      <w:kern w:val="2"/>
      <w:sz w:val="21"/>
      <w:szCs w:val="24"/>
    </w:rPr>
  </w:style>
  <w:style w:type="paragraph" w:styleId="1">
    <w:name w:val="heading 1"/>
    <w:basedOn w:val="a0"/>
    <w:next w:val="Quectel1"/>
    <w:link w:val="10"/>
    <w:qFormat/>
    <w:rsid w:val="009774AB"/>
    <w:pPr>
      <w:keepNext/>
      <w:keepLines/>
      <w:spacing w:before="1800" w:after="100" w:line="578" w:lineRule="auto"/>
      <w:jc w:val="left"/>
      <w:outlineLvl w:val="0"/>
    </w:pPr>
    <w:rPr>
      <w:b/>
      <w:bCs/>
      <w:kern w:val="44"/>
      <w:sz w:val="48"/>
      <w:szCs w:val="44"/>
    </w:rPr>
  </w:style>
  <w:style w:type="paragraph" w:styleId="2">
    <w:name w:val="heading 2"/>
    <w:basedOn w:val="a0"/>
    <w:next w:val="a0"/>
    <w:qFormat/>
    <w:rsid w:val="0078413E"/>
    <w:pPr>
      <w:keepNext/>
      <w:keepLines/>
      <w:numPr>
        <w:ilvl w:val="1"/>
        <w:numId w:val="4"/>
      </w:numPr>
      <w:spacing w:before="260" w:after="260" w:line="416" w:lineRule="auto"/>
      <w:outlineLvl w:val="1"/>
    </w:pPr>
    <w:rPr>
      <w:rFonts w:eastAsia="黑体"/>
      <w:b/>
      <w:bCs/>
      <w:sz w:val="32"/>
      <w:szCs w:val="32"/>
    </w:rPr>
  </w:style>
  <w:style w:type="paragraph" w:styleId="30">
    <w:name w:val="heading 3"/>
    <w:basedOn w:val="Quectel3"/>
    <w:next w:val="a0"/>
    <w:qFormat/>
    <w:rsid w:val="0078413E"/>
    <w:pPr>
      <w:numPr>
        <w:numId w:val="4"/>
      </w:numPr>
      <w:spacing w:before="260" w:after="260" w:line="416" w:lineRule="auto"/>
    </w:pPr>
    <w:rPr>
      <w:sz w:val="28"/>
    </w:rPr>
  </w:style>
  <w:style w:type="paragraph" w:styleId="4">
    <w:name w:val="heading 4"/>
    <w:basedOn w:val="a0"/>
    <w:next w:val="a0"/>
    <w:qFormat/>
    <w:rsid w:val="0078413E"/>
    <w:pPr>
      <w:keepNext/>
      <w:keepLines/>
      <w:numPr>
        <w:ilvl w:val="3"/>
        <w:numId w:val="4"/>
      </w:numPr>
      <w:spacing w:before="280" w:after="290" w:line="376" w:lineRule="auto"/>
      <w:outlineLvl w:val="3"/>
    </w:pPr>
    <w:rPr>
      <w:rFonts w:eastAsia="黑体"/>
      <w:b/>
      <w:bCs/>
      <w:sz w:val="28"/>
      <w:szCs w:val="28"/>
    </w:rPr>
  </w:style>
  <w:style w:type="paragraph" w:styleId="5">
    <w:name w:val="heading 5"/>
    <w:basedOn w:val="a0"/>
    <w:next w:val="a0"/>
    <w:qFormat/>
    <w:rsid w:val="0078413E"/>
    <w:pPr>
      <w:keepNext/>
      <w:keepLines/>
      <w:numPr>
        <w:ilvl w:val="4"/>
        <w:numId w:val="4"/>
      </w:numPr>
      <w:spacing w:before="280" w:after="290" w:line="376" w:lineRule="auto"/>
      <w:outlineLvl w:val="4"/>
    </w:pPr>
    <w:rPr>
      <w:b/>
      <w:bCs/>
      <w:sz w:val="28"/>
      <w:szCs w:val="28"/>
    </w:rPr>
  </w:style>
  <w:style w:type="paragraph" w:styleId="6">
    <w:name w:val="heading 6"/>
    <w:basedOn w:val="a0"/>
    <w:next w:val="a0"/>
    <w:qFormat/>
    <w:rsid w:val="0078413E"/>
    <w:pPr>
      <w:keepNext/>
      <w:keepLines/>
      <w:numPr>
        <w:ilvl w:val="5"/>
        <w:numId w:val="4"/>
      </w:numPr>
      <w:spacing w:before="240" w:after="64" w:line="320" w:lineRule="auto"/>
      <w:outlineLvl w:val="5"/>
    </w:pPr>
    <w:rPr>
      <w:rFonts w:eastAsia="黑体"/>
      <w:b/>
      <w:bCs/>
      <w:sz w:val="24"/>
    </w:rPr>
  </w:style>
  <w:style w:type="paragraph" w:styleId="7">
    <w:name w:val="heading 7"/>
    <w:basedOn w:val="a0"/>
    <w:next w:val="a0"/>
    <w:qFormat/>
    <w:rsid w:val="0078413E"/>
    <w:pPr>
      <w:keepNext/>
      <w:numPr>
        <w:ilvl w:val="6"/>
        <w:numId w:val="4"/>
      </w:numPr>
      <w:outlineLvl w:val="6"/>
    </w:pPr>
    <w:rPr>
      <w:b/>
      <w:bCs/>
      <w:i/>
      <w:iCs/>
    </w:rPr>
  </w:style>
  <w:style w:type="paragraph" w:styleId="8">
    <w:name w:val="heading 8"/>
    <w:basedOn w:val="a0"/>
    <w:next w:val="a0"/>
    <w:qFormat/>
    <w:rsid w:val="0078413E"/>
    <w:pPr>
      <w:keepNext/>
      <w:numPr>
        <w:ilvl w:val="7"/>
        <w:numId w:val="4"/>
      </w:numPr>
      <w:outlineLvl w:val="7"/>
    </w:pPr>
    <w:rPr>
      <w:b/>
      <w:bCs/>
      <w:i/>
      <w:iCs/>
    </w:rPr>
  </w:style>
  <w:style w:type="paragraph" w:styleId="9">
    <w:name w:val="heading 9"/>
    <w:basedOn w:val="a0"/>
    <w:next w:val="a0"/>
    <w:qFormat/>
    <w:rsid w:val="0078413E"/>
    <w:pPr>
      <w:keepNext/>
      <w:numPr>
        <w:ilvl w:val="8"/>
        <w:numId w:val="4"/>
      </w:numPr>
      <w:jc w:val="center"/>
      <w:outlineLvl w:val="8"/>
    </w:pPr>
    <w:rPr>
      <w:b/>
      <w:bCs/>
      <w:i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rsid w:val="0075596B"/>
    <w:pPr>
      <w:widowControl w:val="0"/>
      <w:autoSpaceDE w:val="0"/>
      <w:autoSpaceDN w:val="0"/>
      <w:adjustRightInd w:val="0"/>
    </w:pPr>
    <w:rPr>
      <w:color w:val="000000"/>
      <w:sz w:val="24"/>
      <w:szCs w:val="24"/>
    </w:rPr>
  </w:style>
  <w:style w:type="paragraph" w:styleId="a4">
    <w:name w:val="header"/>
    <w:basedOn w:val="a0"/>
    <w:link w:val="a5"/>
    <w:uiPriority w:val="99"/>
    <w:rsid w:val="00E92741"/>
    <w:pPr>
      <w:tabs>
        <w:tab w:val="center" w:pos="4153"/>
        <w:tab w:val="right" w:pos="8306"/>
      </w:tabs>
      <w:snapToGrid w:val="0"/>
      <w:jc w:val="center"/>
    </w:pPr>
    <w:rPr>
      <w:sz w:val="18"/>
      <w:szCs w:val="18"/>
    </w:rPr>
  </w:style>
  <w:style w:type="character" w:styleId="a6">
    <w:name w:val="Hyperlink"/>
    <w:uiPriority w:val="99"/>
    <w:rsid w:val="0075596B"/>
    <w:rPr>
      <w:color w:val="0000FF"/>
      <w:u w:val="single"/>
    </w:rPr>
  </w:style>
  <w:style w:type="paragraph" w:styleId="a7">
    <w:name w:val="footer"/>
    <w:basedOn w:val="a0"/>
    <w:link w:val="Char"/>
    <w:uiPriority w:val="99"/>
    <w:rsid w:val="0075596B"/>
    <w:pPr>
      <w:tabs>
        <w:tab w:val="center" w:pos="4153"/>
        <w:tab w:val="right" w:pos="8306"/>
      </w:tabs>
      <w:snapToGrid w:val="0"/>
      <w:jc w:val="left"/>
    </w:pPr>
    <w:rPr>
      <w:sz w:val="18"/>
      <w:szCs w:val="18"/>
      <w:lang w:val="x-none" w:eastAsia="x-none"/>
    </w:rPr>
  </w:style>
  <w:style w:type="character" w:styleId="a8">
    <w:name w:val="page number"/>
    <w:basedOn w:val="a1"/>
    <w:rsid w:val="001A31D0"/>
  </w:style>
  <w:style w:type="character" w:customStyle="1" w:styleId="subtitle1">
    <w:name w:val="subtitle1"/>
    <w:rsid w:val="006D07BD"/>
    <w:rPr>
      <w:rFonts w:ascii="Arial" w:hAnsi="Arial" w:cs="Arial" w:hint="default"/>
      <w:b/>
      <w:bCs/>
      <w:strike w:val="0"/>
      <w:dstrike w:val="0"/>
      <w:color w:val="08208C"/>
      <w:sz w:val="18"/>
      <w:szCs w:val="18"/>
      <w:u w:val="none"/>
      <w:effect w:val="none"/>
    </w:rPr>
  </w:style>
  <w:style w:type="character" w:customStyle="1" w:styleId="style31">
    <w:name w:val="style31"/>
    <w:rsid w:val="006D07BD"/>
    <w:rPr>
      <w:rFonts w:ascii="Arial" w:hAnsi="Arial" w:cs="Arial" w:hint="default"/>
      <w:strike w:val="0"/>
      <w:dstrike w:val="0"/>
      <w:color w:val="08208C"/>
      <w:sz w:val="18"/>
      <w:szCs w:val="18"/>
      <w:u w:val="none"/>
      <w:effect w:val="none"/>
    </w:rPr>
  </w:style>
  <w:style w:type="character" w:customStyle="1" w:styleId="text1">
    <w:name w:val="text1"/>
    <w:rsid w:val="006D07BD"/>
    <w:rPr>
      <w:rFonts w:ascii="Arial" w:hAnsi="Arial" w:cs="Arial" w:hint="default"/>
      <w:strike w:val="0"/>
      <w:dstrike w:val="0"/>
      <w:color w:val="000000"/>
      <w:sz w:val="17"/>
      <w:szCs w:val="17"/>
      <w:u w:val="none"/>
      <w:effect w:val="none"/>
    </w:rPr>
  </w:style>
  <w:style w:type="character" w:customStyle="1" w:styleId="style11">
    <w:name w:val="style11"/>
    <w:rsid w:val="006D07BD"/>
    <w:rPr>
      <w:color w:val="000000"/>
    </w:rPr>
  </w:style>
  <w:style w:type="paragraph" w:styleId="a9">
    <w:name w:val="Normal (Web)"/>
    <w:basedOn w:val="a0"/>
    <w:uiPriority w:val="99"/>
    <w:rsid w:val="006D07BD"/>
    <w:pPr>
      <w:widowControl/>
      <w:spacing w:before="100" w:beforeAutospacing="1" w:after="100" w:afterAutospacing="1"/>
      <w:jc w:val="left"/>
    </w:pPr>
    <w:rPr>
      <w:rFonts w:ascii="宋体" w:hAnsi="宋体" w:cs="宋体"/>
      <w:kern w:val="0"/>
    </w:rPr>
  </w:style>
  <w:style w:type="table" w:styleId="aa">
    <w:name w:val="Table Grid"/>
    <w:basedOn w:val="a2"/>
    <w:uiPriority w:val="59"/>
    <w:rsid w:val="0025146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ody Text"/>
    <w:aliases w:val=" Char,Char"/>
    <w:basedOn w:val="a0"/>
    <w:link w:val="Char2"/>
    <w:rsid w:val="00500681"/>
    <w:pPr>
      <w:autoSpaceDE w:val="0"/>
      <w:autoSpaceDN w:val="0"/>
      <w:adjustRightInd w:val="0"/>
      <w:jc w:val="left"/>
    </w:pPr>
    <w:rPr>
      <w:rFonts w:eastAsia="宋体" w:cs="Arial"/>
      <w:color w:val="000000"/>
      <w:kern w:val="0"/>
      <w:sz w:val="22"/>
      <w:szCs w:val="28"/>
      <w:lang w:val="en-GB"/>
    </w:rPr>
  </w:style>
  <w:style w:type="paragraph" w:styleId="11">
    <w:name w:val="目录 1"/>
    <w:basedOn w:val="a0"/>
    <w:next w:val="a0"/>
    <w:autoRedefine/>
    <w:uiPriority w:val="39"/>
    <w:rsid w:val="001A6926"/>
    <w:pPr>
      <w:tabs>
        <w:tab w:val="left" w:pos="420"/>
        <w:tab w:val="right" w:leader="dot" w:pos="9781"/>
      </w:tabs>
      <w:spacing w:beforeLines="50" w:before="156" w:line="120" w:lineRule="atLeast"/>
    </w:pPr>
    <w:rPr>
      <w:rFonts w:eastAsia="宋体" w:cs="Arial"/>
      <w:b/>
      <w:noProof/>
      <w:kern w:val="0"/>
    </w:rPr>
  </w:style>
  <w:style w:type="paragraph" w:styleId="20">
    <w:name w:val="目录 2"/>
    <w:basedOn w:val="a0"/>
    <w:next w:val="a0"/>
    <w:autoRedefine/>
    <w:uiPriority w:val="39"/>
    <w:rsid w:val="003362E8"/>
    <w:pPr>
      <w:tabs>
        <w:tab w:val="right" w:leader="dot" w:pos="9781"/>
      </w:tabs>
      <w:ind w:leftChars="200" w:left="420"/>
    </w:pPr>
  </w:style>
  <w:style w:type="paragraph" w:styleId="31">
    <w:name w:val="目录 3"/>
    <w:basedOn w:val="a0"/>
    <w:next w:val="a0"/>
    <w:autoRedefine/>
    <w:uiPriority w:val="39"/>
    <w:rsid w:val="005B0872"/>
    <w:pPr>
      <w:tabs>
        <w:tab w:val="left" w:pos="1560"/>
        <w:tab w:val="right" w:leader="dot" w:pos="9781"/>
      </w:tabs>
      <w:snapToGrid w:val="0"/>
      <w:spacing w:line="240" w:lineRule="atLeast"/>
      <w:ind w:leftChars="400" w:left="840"/>
    </w:pPr>
  </w:style>
  <w:style w:type="paragraph" w:styleId="ac">
    <w:name w:val="caption"/>
    <w:aliases w:val="Char1, Char1"/>
    <w:basedOn w:val="a0"/>
    <w:next w:val="ab"/>
    <w:link w:val="Char1"/>
    <w:qFormat/>
    <w:rsid w:val="0078413E"/>
    <w:pPr>
      <w:spacing w:before="480" w:after="360"/>
      <w:jc w:val="center"/>
    </w:pPr>
    <w:rPr>
      <w:b/>
      <w:color w:val="auto"/>
      <w:kern w:val="0"/>
      <w:sz w:val="22"/>
      <w:szCs w:val="20"/>
      <w:lang w:val="en-GB" w:eastAsia="en-US"/>
    </w:rPr>
  </w:style>
  <w:style w:type="character" w:customStyle="1" w:styleId="Char1">
    <w:name w:val="题注 Char1"/>
    <w:aliases w:val="Char1 Char, Char1 Char1"/>
    <w:link w:val="ac"/>
    <w:rsid w:val="0078413E"/>
    <w:rPr>
      <w:rFonts w:ascii="Arial" w:eastAsia="Arial" w:hAnsi="Arial"/>
      <w:b/>
      <w:sz w:val="22"/>
      <w:lang w:val="en-GB" w:eastAsia="en-US"/>
    </w:rPr>
  </w:style>
  <w:style w:type="paragraph" w:styleId="ad">
    <w:name w:val="table of figures"/>
    <w:basedOn w:val="a0"/>
    <w:next w:val="a0"/>
    <w:uiPriority w:val="99"/>
    <w:rsid w:val="00180912"/>
    <w:pPr>
      <w:ind w:left="420" w:hanging="420"/>
      <w:jc w:val="left"/>
    </w:pPr>
    <w:rPr>
      <w:caps/>
      <w:sz w:val="20"/>
      <w:szCs w:val="20"/>
    </w:rPr>
  </w:style>
  <w:style w:type="paragraph" w:customStyle="1" w:styleId="normalspace">
    <w:name w:val="normalspace"/>
    <w:basedOn w:val="a0"/>
    <w:rsid w:val="00931A33"/>
    <w:pPr>
      <w:widowControl/>
    </w:pPr>
    <w:rPr>
      <w:rFonts w:ascii="ZapfCalligr BT" w:hAnsi="ZapfCalligr BT"/>
      <w:kern w:val="0"/>
      <w:sz w:val="22"/>
      <w:szCs w:val="20"/>
      <w:lang w:val="en-GB" w:eastAsia="en-US"/>
    </w:rPr>
  </w:style>
  <w:style w:type="paragraph" w:customStyle="1" w:styleId="Table">
    <w:name w:val="Table"/>
    <w:basedOn w:val="ab"/>
    <w:rsid w:val="00931A33"/>
    <w:pPr>
      <w:autoSpaceDE/>
      <w:autoSpaceDN/>
      <w:adjustRightInd/>
      <w:spacing w:before="60" w:after="60"/>
    </w:pPr>
    <w:rPr>
      <w:rFonts w:ascii="ZapfCalligr BT" w:hAnsi="ZapfCalligr BT" w:cs="Times New Roman"/>
      <w:color w:val="auto"/>
      <w:szCs w:val="20"/>
      <w:lang w:eastAsia="en-US"/>
    </w:rPr>
  </w:style>
  <w:style w:type="paragraph" w:styleId="ae">
    <w:name w:val="Date"/>
    <w:basedOn w:val="a0"/>
    <w:next w:val="a0"/>
    <w:rsid w:val="00931A33"/>
    <w:pPr>
      <w:ind w:leftChars="2500" w:left="100"/>
    </w:pPr>
  </w:style>
  <w:style w:type="character" w:styleId="af">
    <w:name w:val="FollowedHyperlink"/>
    <w:rsid w:val="00931A33"/>
    <w:rPr>
      <w:color w:val="800080"/>
      <w:u w:val="single"/>
    </w:rPr>
  </w:style>
  <w:style w:type="paragraph" w:customStyle="1" w:styleId="12">
    <w:name w:val="页眉1"/>
    <w:basedOn w:val="Default"/>
    <w:next w:val="Default"/>
    <w:rsid w:val="00931A33"/>
    <w:rPr>
      <w:rFonts w:ascii="Arial" w:hAnsi="Arial"/>
      <w:color w:val="auto"/>
    </w:rPr>
  </w:style>
  <w:style w:type="paragraph" w:styleId="af0">
    <w:name w:val="List Bullet"/>
    <w:basedOn w:val="Default"/>
    <w:next w:val="Default"/>
    <w:rsid w:val="00931A33"/>
    <w:rPr>
      <w:rFonts w:ascii="Arial" w:hAnsi="Arial"/>
      <w:color w:val="auto"/>
    </w:rPr>
  </w:style>
  <w:style w:type="paragraph" w:customStyle="1" w:styleId="Tabletitle">
    <w:name w:val="Table_title"/>
    <w:basedOn w:val="Default"/>
    <w:next w:val="Default"/>
    <w:rsid w:val="00931A33"/>
    <w:pPr>
      <w:spacing w:before="120" w:after="120"/>
    </w:pPr>
    <w:rPr>
      <w:rFonts w:ascii="Arial" w:hAnsi="Arial"/>
      <w:color w:val="auto"/>
    </w:rPr>
  </w:style>
  <w:style w:type="paragraph" w:customStyle="1" w:styleId="blockText">
    <w:name w:val="blockText"/>
    <w:basedOn w:val="Default"/>
    <w:next w:val="Default"/>
    <w:rsid w:val="00931A33"/>
    <w:rPr>
      <w:rFonts w:ascii="Tahoma" w:hAnsi="Tahoma"/>
      <w:color w:val="auto"/>
    </w:rPr>
  </w:style>
  <w:style w:type="character" w:customStyle="1" w:styleId="Char0">
    <w:name w:val="正文文本 Char"/>
    <w:rsid w:val="00931A33"/>
    <w:rPr>
      <w:rFonts w:ascii="Arial" w:eastAsia="宋体" w:hAnsi="Arial" w:cs="Arial"/>
      <w:color w:val="000000"/>
      <w:sz w:val="22"/>
      <w:szCs w:val="28"/>
      <w:lang w:val="en-GB" w:eastAsia="zh-CN" w:bidi="ar-SA"/>
    </w:rPr>
  </w:style>
  <w:style w:type="paragraph" w:customStyle="1" w:styleId="parameter">
    <w:name w:val="parameter"/>
    <w:basedOn w:val="a0"/>
    <w:rsid w:val="00931A33"/>
    <w:pPr>
      <w:widowControl/>
      <w:tabs>
        <w:tab w:val="left" w:pos="1208"/>
      </w:tabs>
      <w:ind w:left="1775" w:hanging="1775"/>
      <w:jc w:val="left"/>
    </w:pPr>
    <w:rPr>
      <w:kern w:val="0"/>
      <w:sz w:val="20"/>
      <w:szCs w:val="20"/>
      <w:lang w:eastAsia="en-US"/>
    </w:rPr>
  </w:style>
  <w:style w:type="paragraph" w:styleId="af1">
    <w:name w:val="Normal Indent"/>
    <w:basedOn w:val="a0"/>
    <w:rsid w:val="00931A33"/>
    <w:pPr>
      <w:ind w:firstLine="420"/>
    </w:pPr>
    <w:rPr>
      <w:szCs w:val="20"/>
    </w:rPr>
  </w:style>
  <w:style w:type="paragraph" w:styleId="af2">
    <w:name w:val="Document Map"/>
    <w:basedOn w:val="a0"/>
    <w:semiHidden/>
    <w:rsid w:val="00931A33"/>
    <w:pPr>
      <w:shd w:val="clear" w:color="auto" w:fill="000080"/>
    </w:pPr>
  </w:style>
  <w:style w:type="paragraph" w:styleId="af3">
    <w:name w:val="Body Text Indent"/>
    <w:basedOn w:val="a0"/>
    <w:rsid w:val="00931A33"/>
    <w:pPr>
      <w:widowControl/>
      <w:ind w:left="630" w:hangingChars="300" w:hanging="630"/>
      <w:jc w:val="left"/>
    </w:pPr>
    <w:rPr>
      <w:kern w:val="0"/>
    </w:rPr>
  </w:style>
  <w:style w:type="table" w:styleId="af4">
    <w:name w:val="Table Contemporary"/>
    <w:basedOn w:val="a2"/>
    <w:rsid w:val="00931A3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5">
    <w:name w:val="Balloon Text"/>
    <w:basedOn w:val="a0"/>
    <w:semiHidden/>
    <w:rsid w:val="00FB55F7"/>
    <w:rPr>
      <w:szCs w:val="18"/>
    </w:rPr>
  </w:style>
  <w:style w:type="paragraph" w:customStyle="1" w:styleId="13">
    <w:name w:val="样式1"/>
    <w:basedOn w:val="ac"/>
    <w:autoRedefine/>
    <w:rsid w:val="003308BE"/>
    <w:pPr>
      <w:tabs>
        <w:tab w:val="right" w:leader="dot" w:pos="8296"/>
      </w:tabs>
    </w:pPr>
    <w:rPr>
      <w:noProof/>
    </w:rPr>
  </w:style>
  <w:style w:type="paragraph" w:customStyle="1" w:styleId="21">
    <w:name w:val="样式2"/>
    <w:basedOn w:val="ac"/>
    <w:next w:val="af6"/>
    <w:autoRedefine/>
    <w:rsid w:val="003308BE"/>
    <w:pPr>
      <w:tabs>
        <w:tab w:val="right" w:leader="dot" w:pos="8296"/>
      </w:tabs>
    </w:pPr>
    <w:rPr>
      <w:noProof/>
    </w:rPr>
  </w:style>
  <w:style w:type="character" w:customStyle="1" w:styleId="Char2">
    <w:name w:val="正文文本 Char2"/>
    <w:aliases w:val=" Char Char,Char Char"/>
    <w:link w:val="ab"/>
    <w:rsid w:val="00424D6D"/>
    <w:rPr>
      <w:rFonts w:ascii="Arial" w:eastAsia="宋体" w:hAnsi="Arial" w:cs="Arial"/>
      <w:color w:val="000000"/>
      <w:sz w:val="22"/>
      <w:szCs w:val="28"/>
      <w:lang w:val="en-GB" w:eastAsia="zh-CN" w:bidi="ar-SA"/>
    </w:rPr>
  </w:style>
  <w:style w:type="paragraph" w:styleId="af6">
    <w:name w:val="Note Heading"/>
    <w:basedOn w:val="a0"/>
    <w:next w:val="a0"/>
    <w:rsid w:val="003308BE"/>
    <w:pPr>
      <w:jc w:val="center"/>
    </w:pPr>
  </w:style>
  <w:style w:type="paragraph" w:customStyle="1" w:styleId="3">
    <w:name w:val="样式3"/>
    <w:basedOn w:val="30"/>
    <w:rsid w:val="00543B09"/>
    <w:pPr>
      <w:numPr>
        <w:numId w:val="1"/>
      </w:numPr>
    </w:pPr>
    <w:rPr>
      <w:sz w:val="21"/>
    </w:rPr>
  </w:style>
  <w:style w:type="paragraph" w:customStyle="1" w:styleId="300">
    <w:name w:val="样式 样式3 + 左侧:  0 磅 首行缩进:  0 磅"/>
    <w:basedOn w:val="3"/>
    <w:next w:val="3"/>
    <w:rsid w:val="00543B09"/>
    <w:pPr>
      <w:ind w:left="0" w:firstLine="0"/>
    </w:pPr>
    <w:rPr>
      <w:szCs w:val="20"/>
    </w:rPr>
  </w:style>
  <w:style w:type="character" w:styleId="af7">
    <w:name w:val="annotation reference"/>
    <w:semiHidden/>
    <w:qFormat/>
    <w:rsid w:val="00E91FF1"/>
    <w:rPr>
      <w:sz w:val="21"/>
      <w:szCs w:val="21"/>
    </w:rPr>
  </w:style>
  <w:style w:type="paragraph" w:styleId="af8">
    <w:name w:val="annotation text"/>
    <w:basedOn w:val="a0"/>
    <w:link w:val="Char3"/>
    <w:semiHidden/>
    <w:rsid w:val="00E91FF1"/>
    <w:pPr>
      <w:jc w:val="left"/>
    </w:pPr>
  </w:style>
  <w:style w:type="paragraph" w:styleId="af9">
    <w:name w:val="annotation subject"/>
    <w:basedOn w:val="af8"/>
    <w:next w:val="af8"/>
    <w:semiHidden/>
    <w:rsid w:val="00E91FF1"/>
    <w:rPr>
      <w:b/>
      <w:bCs/>
    </w:rPr>
  </w:style>
  <w:style w:type="character" w:customStyle="1" w:styleId="Char4">
    <w:name w:val="题注 Char"/>
    <w:aliases w:val=" Char1 Char"/>
    <w:rsid w:val="00D82A78"/>
    <w:rPr>
      <w:rFonts w:ascii="ZapfCalligr BT" w:eastAsia="宋体" w:hAnsi="ZapfCalligr BT"/>
      <w:b/>
      <w:sz w:val="22"/>
      <w:lang w:val="en-GB" w:eastAsia="en-US" w:bidi="ar-SA"/>
    </w:rPr>
  </w:style>
  <w:style w:type="character" w:customStyle="1" w:styleId="Char10">
    <w:name w:val="正文文本 Char1"/>
    <w:rsid w:val="002E5234"/>
    <w:rPr>
      <w:rFonts w:ascii="Arial" w:eastAsia="宋体" w:hAnsi="Arial" w:cs="Arial"/>
      <w:color w:val="000000"/>
      <w:sz w:val="22"/>
      <w:szCs w:val="28"/>
      <w:lang w:val="en-GB" w:eastAsia="zh-CN" w:bidi="ar-SA"/>
    </w:rPr>
  </w:style>
  <w:style w:type="character" w:customStyle="1" w:styleId="trans">
    <w:name w:val="trans"/>
    <w:basedOn w:val="a1"/>
    <w:rsid w:val="003401AC"/>
  </w:style>
  <w:style w:type="paragraph" w:customStyle="1" w:styleId="Quectel1">
    <w:name w:val="Quectel章节标题1级"/>
    <w:basedOn w:val="1"/>
    <w:next w:val="Quectel"/>
    <w:autoRedefine/>
    <w:qFormat/>
    <w:rsid w:val="00BB08EC"/>
    <w:pPr>
      <w:numPr>
        <w:numId w:val="5"/>
      </w:numPr>
      <w:spacing w:before="960" w:after="60"/>
      <w:ind w:right="108"/>
    </w:pPr>
    <w:rPr>
      <w:rFonts w:eastAsia="黑体" w:cs="Arial"/>
      <w:kern w:val="0"/>
      <w:szCs w:val="48"/>
      <w:lang w:val="en-GB"/>
    </w:rPr>
  </w:style>
  <w:style w:type="numbering" w:styleId="111111">
    <w:name w:val="Outline List 1"/>
    <w:basedOn w:val="a3"/>
    <w:rsid w:val="00C80770"/>
    <w:pPr>
      <w:numPr>
        <w:numId w:val="3"/>
      </w:numPr>
    </w:pPr>
  </w:style>
  <w:style w:type="paragraph" w:styleId="TOC4">
    <w:name w:val="toc 4"/>
    <w:basedOn w:val="a0"/>
    <w:next w:val="a0"/>
    <w:autoRedefine/>
    <w:uiPriority w:val="39"/>
    <w:rsid w:val="0081407F"/>
    <w:pPr>
      <w:ind w:leftChars="600" w:left="1260"/>
    </w:pPr>
  </w:style>
  <w:style w:type="numbering" w:styleId="1111110">
    <w:name w:val="Outline List 2"/>
    <w:aliases w:val="1 / 1.1 / 1.1.11,Quectel编号样式11"/>
    <w:basedOn w:val="a3"/>
    <w:next w:val="TOC4"/>
    <w:rsid w:val="00BD466F"/>
    <w:pPr>
      <w:numPr>
        <w:numId w:val="2"/>
      </w:numPr>
    </w:pPr>
  </w:style>
  <w:style w:type="paragraph" w:customStyle="1" w:styleId="Quectel2">
    <w:name w:val="Quectel章节标题2级"/>
    <w:basedOn w:val="2"/>
    <w:next w:val="Quectel"/>
    <w:link w:val="Quectel2Char"/>
    <w:autoRedefine/>
    <w:qFormat/>
    <w:rsid w:val="002879F6"/>
    <w:pPr>
      <w:numPr>
        <w:numId w:val="5"/>
      </w:numPr>
      <w:tabs>
        <w:tab w:val="left" w:pos="567"/>
      </w:tabs>
      <w:spacing w:before="400" w:after="0" w:line="415" w:lineRule="auto"/>
      <w:jc w:val="left"/>
    </w:pPr>
    <w:rPr>
      <w:rFonts w:eastAsia="宋体"/>
      <w:noProof/>
      <w:sz w:val="28"/>
      <w:szCs w:val="21"/>
      <w:lang w:val="x-none" w:eastAsia="x-none"/>
    </w:rPr>
  </w:style>
  <w:style w:type="table" w:customStyle="1" w:styleId="Quectel10">
    <w:name w:val="Quectel表格样式1"/>
    <w:basedOn w:val="afa"/>
    <w:rsid w:val="00DE7CA2"/>
    <w:rPr>
      <w:rFonts w:eastAsia="Times New Roman"/>
      <w:sz w:val="21"/>
      <w:szCs w:val="21"/>
    </w:rPr>
    <w:tblP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Pr>
    <w:tblStylePr w:type="firstRow">
      <w:rPr>
        <w:rFonts w:eastAsia="Times New Roman"/>
        <w:b/>
        <w:bCs/>
        <w:color w:val="auto"/>
        <w:sz w:val="21"/>
      </w:rPr>
      <w:tblPr/>
      <w:tcPr>
        <w:tcBorders>
          <w:tl2br w:val="none" w:sz="0" w:space="0" w:color="auto"/>
          <w:tr2bl w:val="none" w:sz="0" w:space="0" w:color="auto"/>
        </w:tcBorders>
        <w:shd w:val="clear" w:color="auto" w:fill="CCCCCC"/>
      </w:tcPr>
    </w:tblStylePr>
  </w:style>
  <w:style w:type="paragraph" w:customStyle="1" w:styleId="Quectel">
    <w:name w:val="Quectel正文文本样式"/>
    <w:basedOn w:val="a0"/>
    <w:link w:val="QuectelChar"/>
    <w:autoRedefine/>
    <w:qFormat/>
    <w:rsid w:val="00105F31"/>
    <w:rPr>
      <w:rFonts w:ascii="等线" w:eastAsia="等线" w:hAnsi="等线" w:cs="Arial"/>
      <w:noProof/>
      <w:szCs w:val="21"/>
    </w:rPr>
  </w:style>
  <w:style w:type="table" w:styleId="afa">
    <w:name w:val="Table Professional"/>
    <w:basedOn w:val="a2"/>
    <w:rsid w:val="00783E4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QuectelChar">
    <w:name w:val="Quectel正文文本样式 Char"/>
    <w:link w:val="Quectel"/>
    <w:qFormat/>
    <w:rsid w:val="00105F31"/>
    <w:rPr>
      <w:rFonts w:ascii="等线" w:eastAsia="等线" w:hAnsi="等线" w:cs="Arial"/>
      <w:noProof/>
      <w:color w:val="404040"/>
      <w:kern w:val="2"/>
      <w:sz w:val="21"/>
      <w:szCs w:val="21"/>
    </w:rPr>
  </w:style>
  <w:style w:type="paragraph" w:customStyle="1" w:styleId="Char1TimesNewRoman">
    <w:name w:val="样式 题注 Char1 + (西文) Times New Roman 五号 两端对齐"/>
    <w:basedOn w:val="ac"/>
    <w:next w:val="Quectel"/>
    <w:qFormat/>
    <w:rsid w:val="00490CBC"/>
    <w:pPr>
      <w:jc w:val="both"/>
    </w:pPr>
    <w:rPr>
      <w:rFonts w:cs="宋体"/>
      <w:bCs/>
      <w:sz w:val="21"/>
    </w:rPr>
  </w:style>
  <w:style w:type="paragraph" w:customStyle="1" w:styleId="Char1TimesNewRoman0">
    <w:name w:val="样式 题注 Char1 + (西文) Times New Roman 五号"/>
    <w:basedOn w:val="ac"/>
    <w:next w:val="Quectel"/>
    <w:link w:val="Char1TimesNewRomanChar"/>
    <w:rsid w:val="00BA7D03"/>
    <w:pPr>
      <w:spacing w:before="360" w:after="0"/>
    </w:pPr>
    <w:rPr>
      <w:bCs/>
      <w:sz w:val="21"/>
    </w:rPr>
  </w:style>
  <w:style w:type="character" w:customStyle="1" w:styleId="Char1TimesNewRomanChar">
    <w:name w:val="样式 题注 Char1 + (西文) Times New Roman 五号 Char"/>
    <w:link w:val="Char1TimesNewRoman0"/>
    <w:rsid w:val="00BA7D03"/>
    <w:rPr>
      <w:rFonts w:ascii="Arial" w:eastAsia="Arial" w:hAnsi="Arial"/>
      <w:b/>
      <w:bCs/>
      <w:sz w:val="21"/>
      <w:lang w:val="en-GB" w:eastAsia="en-US"/>
    </w:rPr>
  </w:style>
  <w:style w:type="paragraph" w:customStyle="1" w:styleId="Char1TimesNewRoman1">
    <w:name w:val="样式 题注 Char1 + (西文) Times New Roman"/>
    <w:basedOn w:val="ac"/>
    <w:next w:val="Quectel"/>
    <w:link w:val="Char1TimesNewRomanChar0"/>
    <w:rsid w:val="00B662B1"/>
    <w:rPr>
      <w:bCs/>
    </w:rPr>
  </w:style>
  <w:style w:type="character" w:customStyle="1" w:styleId="Char1TimesNewRomanChar0">
    <w:name w:val="样式 题注 Char1 + (西文) Times New Roman Char"/>
    <w:link w:val="Char1TimesNewRoman1"/>
    <w:rsid w:val="00B662B1"/>
    <w:rPr>
      <w:rFonts w:ascii="Arial" w:eastAsia="Arial" w:hAnsi="Arial"/>
      <w:b/>
      <w:bCs/>
      <w:sz w:val="22"/>
      <w:lang w:val="en-GB" w:eastAsia="en-US"/>
    </w:rPr>
  </w:style>
  <w:style w:type="paragraph" w:customStyle="1" w:styleId="Quectel3">
    <w:name w:val="Quectel章节标题3级"/>
    <w:basedOn w:val="Quectel2"/>
    <w:next w:val="Quectel"/>
    <w:link w:val="Quectel3Char"/>
    <w:autoRedefine/>
    <w:qFormat/>
    <w:rsid w:val="00AE2FEA"/>
    <w:pPr>
      <w:numPr>
        <w:ilvl w:val="0"/>
        <w:numId w:val="0"/>
      </w:numPr>
      <w:spacing w:before="120" w:after="120"/>
      <w:outlineLvl w:val="2"/>
    </w:pPr>
    <w:rPr>
      <w:rFonts w:cs="Arial"/>
      <w:color w:val="auto"/>
      <w:sz w:val="24"/>
      <w:lang w:eastAsia="zh-CN"/>
    </w:rPr>
  </w:style>
  <w:style w:type="paragraph" w:customStyle="1" w:styleId="Quectel4">
    <w:name w:val="Quectel章节标题4级"/>
    <w:basedOn w:val="Quectel3"/>
    <w:next w:val="Quectel"/>
    <w:link w:val="Quectel4Char"/>
    <w:autoRedefine/>
    <w:qFormat/>
    <w:rsid w:val="004B4C3E"/>
    <w:pPr>
      <w:numPr>
        <w:ilvl w:val="3"/>
        <w:numId w:val="5"/>
      </w:numPr>
      <w:spacing w:before="240" w:after="240"/>
      <w:outlineLvl w:val="3"/>
    </w:pPr>
    <w:rPr>
      <w:sz w:val="21"/>
    </w:rPr>
  </w:style>
  <w:style w:type="paragraph" w:styleId="afb">
    <w:name w:val="列出段落"/>
    <w:basedOn w:val="a0"/>
    <w:uiPriority w:val="34"/>
    <w:qFormat/>
    <w:rsid w:val="00490CBC"/>
    <w:pPr>
      <w:ind w:firstLineChars="200" w:firstLine="420"/>
    </w:pPr>
    <w:rPr>
      <w:szCs w:val="21"/>
    </w:rPr>
  </w:style>
  <w:style w:type="table" w:customStyle="1" w:styleId="14">
    <w:name w:val="浅色列表1"/>
    <w:basedOn w:val="a2"/>
    <w:uiPriority w:val="61"/>
    <w:rsid w:val="00BA5F5B"/>
    <w:rPr>
      <w:rFonts w:ascii="Calibri" w:hAnsi="Calibri"/>
      <w:kern w:val="2"/>
      <w:sz w:val="21"/>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2-2">
    <w:name w:val="中等深浅底纹 2 - 强调文字颜色 2"/>
    <w:basedOn w:val="a2"/>
    <w:uiPriority w:val="64"/>
    <w:rsid w:val="00FD0CD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Table Colorful 2"/>
    <w:basedOn w:val="a2"/>
    <w:rsid w:val="00FD0CDF"/>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List 3"/>
    <w:basedOn w:val="a2"/>
    <w:rsid w:val="00FD0CDF"/>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2"/>
    <w:rsid w:val="00FD0CDF"/>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afc">
    <w:name w:val="Table Elegant"/>
    <w:basedOn w:val="a2"/>
    <w:rsid w:val="00F03839"/>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5">
    <w:name w:val="立体型 1"/>
    <w:basedOn w:val="a2"/>
    <w:rsid w:val="00FB21AF"/>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16">
    <w:name w:val="Table Simple 1"/>
    <w:basedOn w:val="a2"/>
    <w:rsid w:val="003D173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d">
    <w:name w:val="Block Text"/>
    <w:basedOn w:val="a0"/>
    <w:rsid w:val="00221D10"/>
    <w:pPr>
      <w:spacing w:after="120"/>
      <w:ind w:leftChars="700" w:left="1440" w:rightChars="700" w:right="1440"/>
    </w:pPr>
    <w:rPr>
      <w:rFonts w:ascii="Times New Roman" w:eastAsia="宋体" w:hAnsi="Times New Roman"/>
      <w:color w:val="auto"/>
      <w:sz w:val="18"/>
    </w:rPr>
  </w:style>
  <w:style w:type="character" w:customStyle="1" w:styleId="Quectel2Char">
    <w:name w:val="Quectel章节标题2级 Char"/>
    <w:link w:val="Quectel2"/>
    <w:qFormat/>
    <w:rsid w:val="002879F6"/>
    <w:rPr>
      <w:rFonts w:ascii="Arial" w:hAnsi="Arial"/>
      <w:b/>
      <w:bCs/>
      <w:noProof/>
      <w:color w:val="404040"/>
      <w:kern w:val="2"/>
      <w:sz w:val="28"/>
      <w:szCs w:val="21"/>
      <w:lang w:val="x-none" w:eastAsia="x-none"/>
    </w:rPr>
  </w:style>
  <w:style w:type="paragraph" w:customStyle="1" w:styleId="Bullet1">
    <w:name w:val="Bullet 1"/>
    <w:basedOn w:val="a0"/>
    <w:next w:val="a0"/>
    <w:rsid w:val="00087E90"/>
    <w:pPr>
      <w:widowControl/>
      <w:ind w:left="680" w:hanging="680"/>
      <w:jc w:val="left"/>
    </w:pPr>
    <w:rPr>
      <w:rFonts w:ascii="ZapfCalligr BT" w:eastAsia="宋体" w:hAnsi="ZapfCalligr BT"/>
      <w:color w:val="auto"/>
      <w:kern w:val="0"/>
      <w:sz w:val="22"/>
      <w:szCs w:val="20"/>
      <w:lang w:val="en-GB" w:eastAsia="en-US"/>
    </w:rPr>
  </w:style>
  <w:style w:type="character" w:customStyle="1" w:styleId="Char">
    <w:name w:val="页脚 Char"/>
    <w:link w:val="a7"/>
    <w:uiPriority w:val="99"/>
    <w:rsid w:val="00087E90"/>
    <w:rPr>
      <w:rFonts w:ascii="Arial" w:eastAsia="Arial" w:hAnsi="Arial"/>
      <w:color w:val="404040"/>
      <w:kern w:val="2"/>
      <w:sz w:val="18"/>
      <w:szCs w:val="18"/>
    </w:rPr>
  </w:style>
  <w:style w:type="paragraph" w:styleId="afe">
    <w:name w:val="No Spacing"/>
    <w:link w:val="Char5"/>
    <w:uiPriority w:val="1"/>
    <w:qFormat/>
    <w:rsid w:val="00784899"/>
    <w:rPr>
      <w:rFonts w:ascii="Calibri" w:hAnsi="Calibri"/>
      <w:sz w:val="22"/>
      <w:szCs w:val="22"/>
    </w:rPr>
  </w:style>
  <w:style w:type="character" w:customStyle="1" w:styleId="Char5">
    <w:name w:val="无间隔 Char"/>
    <w:link w:val="afe"/>
    <w:uiPriority w:val="1"/>
    <w:rsid w:val="00784899"/>
    <w:rPr>
      <w:rFonts w:ascii="Calibri" w:hAnsi="Calibri"/>
      <w:sz w:val="22"/>
      <w:szCs w:val="22"/>
      <w:lang w:val="en-US" w:eastAsia="zh-CN" w:bidi="ar-SA"/>
    </w:rPr>
  </w:style>
  <w:style w:type="paragraph" w:customStyle="1" w:styleId="Kom-Header">
    <w:name w:val="Kom.-Header"/>
    <w:basedOn w:val="a0"/>
    <w:rsid w:val="006F1FC1"/>
    <w:pPr>
      <w:widowControl/>
      <w:jc w:val="left"/>
    </w:pPr>
    <w:rPr>
      <w:rFonts w:eastAsia="宋体"/>
      <w:color w:val="auto"/>
      <w:kern w:val="0"/>
      <w:sz w:val="12"/>
      <w:szCs w:val="20"/>
      <w:lang w:eastAsia="en-US"/>
    </w:rPr>
  </w:style>
  <w:style w:type="paragraph" w:styleId="TOC">
    <w:name w:val="TOC Heading"/>
    <w:basedOn w:val="1"/>
    <w:next w:val="a0"/>
    <w:uiPriority w:val="39"/>
    <w:unhideWhenUsed/>
    <w:qFormat/>
    <w:rsid w:val="00D07725"/>
    <w:pPr>
      <w:widowControl/>
      <w:spacing w:before="480" w:after="0" w:line="276" w:lineRule="auto"/>
      <w:outlineLvl w:val="9"/>
    </w:pPr>
    <w:rPr>
      <w:rFonts w:ascii="Cambria" w:eastAsia="宋体" w:hAnsi="Cambria"/>
      <w:color w:val="365F91"/>
      <w:kern w:val="0"/>
      <w:sz w:val="28"/>
      <w:szCs w:val="28"/>
    </w:rPr>
  </w:style>
  <w:style w:type="character" w:customStyle="1" w:styleId="Quectel3Char">
    <w:name w:val="Quectel章节标题3级 Char"/>
    <w:link w:val="Quectel3"/>
    <w:rsid w:val="00AE2FEA"/>
    <w:rPr>
      <w:rFonts w:ascii="Arial" w:hAnsi="Arial" w:cs="Arial"/>
      <w:b/>
      <w:bCs/>
      <w:noProof/>
      <w:kern w:val="2"/>
      <w:sz w:val="24"/>
      <w:szCs w:val="21"/>
      <w:lang w:val="x-none"/>
    </w:rPr>
  </w:style>
  <w:style w:type="character" w:customStyle="1" w:styleId="apple-converted-space">
    <w:name w:val="apple-converted-space"/>
    <w:rsid w:val="008F443D"/>
  </w:style>
  <w:style w:type="character" w:customStyle="1" w:styleId="copied">
    <w:name w:val="copied"/>
    <w:rsid w:val="008F443D"/>
  </w:style>
  <w:style w:type="character" w:customStyle="1" w:styleId="aff">
    <w:name w:val="正文文本 字符"/>
    <w:rsid w:val="00F4358C"/>
    <w:rPr>
      <w:rFonts w:ascii="Arial" w:eastAsia="宋体" w:hAnsi="Arial" w:cs="Arial"/>
      <w:color w:val="000000"/>
      <w:sz w:val="22"/>
      <w:szCs w:val="28"/>
      <w:lang w:val="en-GB" w:eastAsia="zh-CN" w:bidi="ar-SA"/>
    </w:rPr>
  </w:style>
  <w:style w:type="character" w:customStyle="1" w:styleId="a5">
    <w:name w:val="页眉 字符"/>
    <w:link w:val="a4"/>
    <w:uiPriority w:val="99"/>
    <w:rsid w:val="009F1474"/>
    <w:rPr>
      <w:rFonts w:ascii="Arial" w:eastAsia="Arial" w:hAnsi="Arial"/>
      <w:color w:val="404040"/>
      <w:kern w:val="2"/>
      <w:sz w:val="18"/>
      <w:szCs w:val="18"/>
    </w:rPr>
  </w:style>
  <w:style w:type="character" w:customStyle="1" w:styleId="aff0">
    <w:name w:val="页脚 字符"/>
    <w:basedOn w:val="a1"/>
    <w:uiPriority w:val="99"/>
    <w:rsid w:val="0076623E"/>
  </w:style>
  <w:style w:type="paragraph" w:customStyle="1" w:styleId="aff1">
    <w:basedOn w:val="a0"/>
    <w:next w:val="a0"/>
    <w:autoRedefine/>
    <w:uiPriority w:val="39"/>
    <w:rsid w:val="004058EE"/>
    <w:pPr>
      <w:tabs>
        <w:tab w:val="right" w:leader="dot" w:pos="9781"/>
      </w:tabs>
      <w:ind w:leftChars="200" w:left="420"/>
    </w:pPr>
  </w:style>
  <w:style w:type="paragraph" w:customStyle="1" w:styleId="aff2">
    <w:basedOn w:val="a0"/>
    <w:next w:val="a0"/>
    <w:autoRedefine/>
    <w:uiPriority w:val="39"/>
    <w:rsid w:val="004058EE"/>
    <w:pPr>
      <w:tabs>
        <w:tab w:val="left" w:pos="1560"/>
        <w:tab w:val="right" w:leader="dot" w:pos="9781"/>
      </w:tabs>
      <w:snapToGrid w:val="0"/>
      <w:spacing w:line="240" w:lineRule="atLeast"/>
      <w:ind w:leftChars="400" w:left="840"/>
    </w:pPr>
  </w:style>
  <w:style w:type="paragraph" w:customStyle="1" w:styleId="aff3">
    <w:basedOn w:val="a0"/>
    <w:next w:val="a0"/>
    <w:autoRedefine/>
    <w:uiPriority w:val="39"/>
    <w:rsid w:val="004058EE"/>
    <w:pPr>
      <w:tabs>
        <w:tab w:val="left" w:pos="420"/>
        <w:tab w:val="right" w:leader="dot" w:pos="9781"/>
      </w:tabs>
      <w:spacing w:beforeLines="50" w:before="156" w:line="120" w:lineRule="atLeast"/>
    </w:pPr>
    <w:rPr>
      <w:rFonts w:eastAsia="宋体" w:cs="Arial"/>
      <w:b/>
      <w:noProof/>
      <w:kern w:val="0"/>
    </w:rPr>
  </w:style>
  <w:style w:type="paragraph" w:customStyle="1" w:styleId="aff4">
    <w:basedOn w:val="a0"/>
    <w:next w:val="a0"/>
    <w:autoRedefine/>
    <w:uiPriority w:val="39"/>
    <w:rsid w:val="0042207B"/>
    <w:pPr>
      <w:tabs>
        <w:tab w:val="right" w:leader="dot" w:pos="9781"/>
      </w:tabs>
      <w:ind w:leftChars="200" w:left="420"/>
    </w:pPr>
  </w:style>
  <w:style w:type="character" w:styleId="aff5">
    <w:name w:val="Unresolved Mention"/>
    <w:uiPriority w:val="99"/>
    <w:semiHidden/>
    <w:unhideWhenUsed/>
    <w:rsid w:val="006A021F"/>
    <w:rPr>
      <w:color w:val="605E5C"/>
      <w:shd w:val="clear" w:color="auto" w:fill="E1DFDD"/>
    </w:rPr>
  </w:style>
  <w:style w:type="character" w:customStyle="1" w:styleId="10">
    <w:name w:val="标题 1 字符"/>
    <w:link w:val="1"/>
    <w:rsid w:val="00FD6E4B"/>
    <w:rPr>
      <w:rFonts w:ascii="Arial" w:eastAsia="Arial" w:hAnsi="Arial"/>
      <w:b/>
      <w:bCs/>
      <w:color w:val="404040"/>
      <w:kern w:val="44"/>
      <w:sz w:val="48"/>
      <w:szCs w:val="44"/>
    </w:rPr>
  </w:style>
  <w:style w:type="paragraph" w:styleId="aff6">
    <w:name w:val="endnote text"/>
    <w:basedOn w:val="a0"/>
    <w:link w:val="aff7"/>
    <w:rsid w:val="007F1636"/>
    <w:pPr>
      <w:snapToGrid w:val="0"/>
      <w:jc w:val="left"/>
    </w:pPr>
  </w:style>
  <w:style w:type="character" w:customStyle="1" w:styleId="aff7">
    <w:name w:val="尾注文本 字符"/>
    <w:link w:val="aff6"/>
    <w:rsid w:val="007F1636"/>
    <w:rPr>
      <w:rFonts w:ascii="Arial" w:eastAsia="Arial" w:hAnsi="Arial"/>
      <w:color w:val="404040"/>
      <w:kern w:val="2"/>
      <w:sz w:val="21"/>
      <w:szCs w:val="24"/>
    </w:rPr>
  </w:style>
  <w:style w:type="character" w:styleId="aff8">
    <w:name w:val="endnote reference"/>
    <w:rsid w:val="007F1636"/>
    <w:rPr>
      <w:vertAlign w:val="superscript"/>
    </w:rPr>
  </w:style>
  <w:style w:type="paragraph" w:styleId="aff9">
    <w:name w:val="footnote text"/>
    <w:basedOn w:val="a0"/>
    <w:link w:val="affa"/>
    <w:rsid w:val="007F1636"/>
    <w:pPr>
      <w:snapToGrid w:val="0"/>
      <w:jc w:val="left"/>
    </w:pPr>
    <w:rPr>
      <w:sz w:val="18"/>
      <w:szCs w:val="18"/>
    </w:rPr>
  </w:style>
  <w:style w:type="character" w:customStyle="1" w:styleId="affa">
    <w:name w:val="脚注文本 字符"/>
    <w:link w:val="aff9"/>
    <w:rsid w:val="007F1636"/>
    <w:rPr>
      <w:rFonts w:ascii="Arial" w:eastAsia="Arial" w:hAnsi="Arial"/>
      <w:color w:val="404040"/>
      <w:kern w:val="2"/>
      <w:sz w:val="18"/>
      <w:szCs w:val="18"/>
    </w:rPr>
  </w:style>
  <w:style w:type="character" w:styleId="affb">
    <w:name w:val="footnote reference"/>
    <w:rsid w:val="007F1636"/>
    <w:rPr>
      <w:vertAlign w:val="superscript"/>
    </w:rPr>
  </w:style>
  <w:style w:type="character" w:customStyle="1" w:styleId="Char3">
    <w:name w:val="批注文字 Char"/>
    <w:link w:val="af8"/>
    <w:semiHidden/>
    <w:qFormat/>
    <w:rsid w:val="009460C6"/>
    <w:rPr>
      <w:rFonts w:ascii="Arial" w:eastAsia="Arial" w:hAnsi="Arial"/>
      <w:color w:val="404040"/>
      <w:kern w:val="2"/>
      <w:sz w:val="21"/>
      <w:szCs w:val="24"/>
    </w:rPr>
  </w:style>
  <w:style w:type="character" w:customStyle="1" w:styleId="17">
    <w:name w:val="页脚 字符1"/>
    <w:uiPriority w:val="99"/>
    <w:rsid w:val="002678D0"/>
    <w:rPr>
      <w:rFonts w:ascii="Arial" w:eastAsia="Arial" w:hAnsi="Arial"/>
      <w:color w:val="404040"/>
      <w:kern w:val="2"/>
      <w:sz w:val="18"/>
      <w:szCs w:val="18"/>
    </w:rPr>
  </w:style>
  <w:style w:type="paragraph" w:customStyle="1" w:styleId="affc">
    <w:name w:val="章标题"/>
    <w:basedOn w:val="Quectel1"/>
    <w:next w:val="a0"/>
    <w:qFormat/>
    <w:rsid w:val="00211F5E"/>
    <w:pPr>
      <w:numPr>
        <w:numId w:val="0"/>
      </w:numPr>
      <w:tabs>
        <w:tab w:val="left" w:pos="420"/>
      </w:tabs>
      <w:wordWrap w:val="0"/>
      <w:spacing w:line="576" w:lineRule="auto"/>
    </w:pPr>
    <w:rPr>
      <w:rFonts w:eastAsia="Arial"/>
      <w:sz w:val="84"/>
      <w:szCs w:val="28"/>
    </w:rPr>
  </w:style>
  <w:style w:type="paragraph" w:customStyle="1" w:styleId="a">
    <w:name w:val="小节标题"/>
    <w:basedOn w:val="Quectel3"/>
    <w:next w:val="a0"/>
    <w:qFormat/>
    <w:rsid w:val="00211F5E"/>
    <w:pPr>
      <w:numPr>
        <w:numId w:val="8"/>
      </w:numPr>
      <w:tabs>
        <w:tab w:val="clear" w:pos="567"/>
      </w:tabs>
      <w:ind w:left="432" w:hanging="432"/>
    </w:pPr>
    <w:rPr>
      <w:rFonts w:ascii="等线" w:eastAsia="Arial" w:hAnsi="等线"/>
      <w:color w:val="404040"/>
    </w:rPr>
  </w:style>
  <w:style w:type="character" w:customStyle="1" w:styleId="Quectel4Char">
    <w:name w:val="Quectel章节标题4级 Char"/>
    <w:link w:val="Quectel4"/>
    <w:rsid w:val="00211F5E"/>
    <w:rPr>
      <w:rFonts w:ascii="Arial" w:hAnsi="Arial" w:cs="Arial"/>
      <w:b/>
      <w:bCs/>
      <w:noProof/>
      <w:kern w:val="2"/>
      <w:sz w:val="21"/>
      <w:szCs w:val="21"/>
      <w:lang w:val="x-none"/>
    </w:rPr>
  </w:style>
  <w:style w:type="paragraph" w:customStyle="1" w:styleId="content">
    <w:name w:val="content"/>
    <w:basedOn w:val="a0"/>
    <w:rsid w:val="00C93527"/>
    <w:pPr>
      <w:widowControl/>
      <w:spacing w:before="100" w:beforeAutospacing="1" w:after="100" w:afterAutospacing="1"/>
      <w:jc w:val="left"/>
    </w:pPr>
    <w:rPr>
      <w:rFonts w:ascii="宋体" w:eastAsia="宋体" w:hAnsi="宋体" w:cs="宋体"/>
      <w:color w:val="auto"/>
      <w:kern w:val="0"/>
      <w:sz w:val="24"/>
    </w:rPr>
  </w:style>
  <w:style w:type="paragraph" w:customStyle="1" w:styleId="Quectel5">
    <w:name w:val="Quectel标题5"/>
    <w:basedOn w:val="a0"/>
    <w:qFormat/>
    <w:rsid w:val="002879F6"/>
    <w:pPr>
      <w:keepNext/>
      <w:keepLines/>
      <w:tabs>
        <w:tab w:val="left" w:pos="576"/>
        <w:tab w:val="left" w:pos="709"/>
        <w:tab w:val="left" w:pos="993"/>
        <w:tab w:val="left" w:pos="1134"/>
        <w:tab w:val="left" w:pos="1276"/>
      </w:tabs>
      <w:spacing w:before="120" w:after="120" w:line="415" w:lineRule="auto"/>
      <w:ind w:left="1440" w:hanging="1440"/>
      <w:jc w:val="left"/>
      <w:outlineLvl w:val="4"/>
    </w:pPr>
    <w:rPr>
      <w:rFonts w:eastAsia="宋体"/>
      <w:b/>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161">
      <w:bodyDiv w:val="1"/>
      <w:marLeft w:val="0"/>
      <w:marRight w:val="0"/>
      <w:marTop w:val="0"/>
      <w:marBottom w:val="0"/>
      <w:divBdr>
        <w:top w:val="none" w:sz="0" w:space="0" w:color="auto"/>
        <w:left w:val="none" w:sz="0" w:space="0" w:color="auto"/>
        <w:bottom w:val="none" w:sz="0" w:space="0" w:color="auto"/>
        <w:right w:val="none" w:sz="0" w:space="0" w:color="auto"/>
      </w:divBdr>
    </w:div>
    <w:div w:id="43607924">
      <w:bodyDiv w:val="1"/>
      <w:marLeft w:val="0"/>
      <w:marRight w:val="0"/>
      <w:marTop w:val="0"/>
      <w:marBottom w:val="0"/>
      <w:divBdr>
        <w:top w:val="none" w:sz="0" w:space="0" w:color="auto"/>
        <w:left w:val="none" w:sz="0" w:space="0" w:color="auto"/>
        <w:bottom w:val="none" w:sz="0" w:space="0" w:color="auto"/>
        <w:right w:val="none" w:sz="0" w:space="0" w:color="auto"/>
      </w:divBdr>
    </w:div>
    <w:div w:id="56637960">
      <w:bodyDiv w:val="1"/>
      <w:marLeft w:val="0"/>
      <w:marRight w:val="0"/>
      <w:marTop w:val="0"/>
      <w:marBottom w:val="0"/>
      <w:divBdr>
        <w:top w:val="none" w:sz="0" w:space="0" w:color="auto"/>
        <w:left w:val="none" w:sz="0" w:space="0" w:color="auto"/>
        <w:bottom w:val="none" w:sz="0" w:space="0" w:color="auto"/>
        <w:right w:val="none" w:sz="0" w:space="0" w:color="auto"/>
      </w:divBdr>
    </w:div>
    <w:div w:id="86776647">
      <w:bodyDiv w:val="1"/>
      <w:marLeft w:val="0"/>
      <w:marRight w:val="0"/>
      <w:marTop w:val="0"/>
      <w:marBottom w:val="0"/>
      <w:divBdr>
        <w:top w:val="none" w:sz="0" w:space="0" w:color="auto"/>
        <w:left w:val="none" w:sz="0" w:space="0" w:color="auto"/>
        <w:bottom w:val="none" w:sz="0" w:space="0" w:color="auto"/>
        <w:right w:val="none" w:sz="0" w:space="0" w:color="auto"/>
      </w:divBdr>
    </w:div>
    <w:div w:id="119036708">
      <w:bodyDiv w:val="1"/>
      <w:marLeft w:val="0"/>
      <w:marRight w:val="0"/>
      <w:marTop w:val="0"/>
      <w:marBottom w:val="0"/>
      <w:divBdr>
        <w:top w:val="none" w:sz="0" w:space="0" w:color="auto"/>
        <w:left w:val="none" w:sz="0" w:space="0" w:color="auto"/>
        <w:bottom w:val="none" w:sz="0" w:space="0" w:color="auto"/>
        <w:right w:val="none" w:sz="0" w:space="0" w:color="auto"/>
      </w:divBdr>
    </w:div>
    <w:div w:id="135412692">
      <w:bodyDiv w:val="1"/>
      <w:marLeft w:val="0"/>
      <w:marRight w:val="0"/>
      <w:marTop w:val="0"/>
      <w:marBottom w:val="0"/>
      <w:divBdr>
        <w:top w:val="none" w:sz="0" w:space="0" w:color="auto"/>
        <w:left w:val="none" w:sz="0" w:space="0" w:color="auto"/>
        <w:bottom w:val="none" w:sz="0" w:space="0" w:color="auto"/>
        <w:right w:val="none" w:sz="0" w:space="0" w:color="auto"/>
      </w:divBdr>
    </w:div>
    <w:div w:id="169025458">
      <w:bodyDiv w:val="1"/>
      <w:marLeft w:val="0"/>
      <w:marRight w:val="0"/>
      <w:marTop w:val="0"/>
      <w:marBottom w:val="0"/>
      <w:divBdr>
        <w:top w:val="none" w:sz="0" w:space="0" w:color="auto"/>
        <w:left w:val="none" w:sz="0" w:space="0" w:color="auto"/>
        <w:bottom w:val="none" w:sz="0" w:space="0" w:color="auto"/>
        <w:right w:val="none" w:sz="0" w:space="0" w:color="auto"/>
      </w:divBdr>
      <w:divsChild>
        <w:div w:id="492718118">
          <w:marLeft w:val="0"/>
          <w:marRight w:val="0"/>
          <w:marTop w:val="0"/>
          <w:marBottom w:val="0"/>
          <w:divBdr>
            <w:top w:val="none" w:sz="0" w:space="0" w:color="auto"/>
            <w:left w:val="none" w:sz="0" w:space="0" w:color="auto"/>
            <w:bottom w:val="none" w:sz="0" w:space="0" w:color="auto"/>
            <w:right w:val="none" w:sz="0" w:space="0" w:color="auto"/>
          </w:divBdr>
        </w:div>
      </w:divsChild>
    </w:div>
    <w:div w:id="206524856">
      <w:bodyDiv w:val="1"/>
      <w:marLeft w:val="0"/>
      <w:marRight w:val="0"/>
      <w:marTop w:val="0"/>
      <w:marBottom w:val="0"/>
      <w:divBdr>
        <w:top w:val="none" w:sz="0" w:space="0" w:color="auto"/>
        <w:left w:val="none" w:sz="0" w:space="0" w:color="auto"/>
        <w:bottom w:val="none" w:sz="0" w:space="0" w:color="auto"/>
        <w:right w:val="none" w:sz="0" w:space="0" w:color="auto"/>
      </w:divBdr>
    </w:div>
    <w:div w:id="225460674">
      <w:bodyDiv w:val="1"/>
      <w:marLeft w:val="0"/>
      <w:marRight w:val="0"/>
      <w:marTop w:val="0"/>
      <w:marBottom w:val="0"/>
      <w:divBdr>
        <w:top w:val="none" w:sz="0" w:space="0" w:color="auto"/>
        <w:left w:val="none" w:sz="0" w:space="0" w:color="auto"/>
        <w:bottom w:val="none" w:sz="0" w:space="0" w:color="auto"/>
        <w:right w:val="none" w:sz="0" w:space="0" w:color="auto"/>
      </w:divBdr>
    </w:div>
    <w:div w:id="258222605">
      <w:bodyDiv w:val="1"/>
      <w:marLeft w:val="0"/>
      <w:marRight w:val="0"/>
      <w:marTop w:val="0"/>
      <w:marBottom w:val="0"/>
      <w:divBdr>
        <w:top w:val="none" w:sz="0" w:space="0" w:color="auto"/>
        <w:left w:val="none" w:sz="0" w:space="0" w:color="auto"/>
        <w:bottom w:val="none" w:sz="0" w:space="0" w:color="auto"/>
        <w:right w:val="none" w:sz="0" w:space="0" w:color="auto"/>
      </w:divBdr>
    </w:div>
    <w:div w:id="262349836">
      <w:bodyDiv w:val="1"/>
      <w:marLeft w:val="0"/>
      <w:marRight w:val="0"/>
      <w:marTop w:val="0"/>
      <w:marBottom w:val="0"/>
      <w:divBdr>
        <w:top w:val="none" w:sz="0" w:space="0" w:color="auto"/>
        <w:left w:val="none" w:sz="0" w:space="0" w:color="auto"/>
        <w:bottom w:val="none" w:sz="0" w:space="0" w:color="auto"/>
        <w:right w:val="none" w:sz="0" w:space="0" w:color="auto"/>
      </w:divBdr>
    </w:div>
    <w:div w:id="303437627">
      <w:bodyDiv w:val="1"/>
      <w:marLeft w:val="0"/>
      <w:marRight w:val="0"/>
      <w:marTop w:val="0"/>
      <w:marBottom w:val="0"/>
      <w:divBdr>
        <w:top w:val="none" w:sz="0" w:space="0" w:color="auto"/>
        <w:left w:val="none" w:sz="0" w:space="0" w:color="auto"/>
        <w:bottom w:val="none" w:sz="0" w:space="0" w:color="auto"/>
        <w:right w:val="none" w:sz="0" w:space="0" w:color="auto"/>
      </w:divBdr>
    </w:div>
    <w:div w:id="307326231">
      <w:bodyDiv w:val="1"/>
      <w:marLeft w:val="0"/>
      <w:marRight w:val="0"/>
      <w:marTop w:val="0"/>
      <w:marBottom w:val="0"/>
      <w:divBdr>
        <w:top w:val="none" w:sz="0" w:space="0" w:color="auto"/>
        <w:left w:val="none" w:sz="0" w:space="0" w:color="auto"/>
        <w:bottom w:val="none" w:sz="0" w:space="0" w:color="auto"/>
        <w:right w:val="none" w:sz="0" w:space="0" w:color="auto"/>
      </w:divBdr>
    </w:div>
    <w:div w:id="317809714">
      <w:bodyDiv w:val="1"/>
      <w:marLeft w:val="0"/>
      <w:marRight w:val="0"/>
      <w:marTop w:val="0"/>
      <w:marBottom w:val="0"/>
      <w:divBdr>
        <w:top w:val="none" w:sz="0" w:space="0" w:color="auto"/>
        <w:left w:val="none" w:sz="0" w:space="0" w:color="auto"/>
        <w:bottom w:val="none" w:sz="0" w:space="0" w:color="auto"/>
        <w:right w:val="none" w:sz="0" w:space="0" w:color="auto"/>
      </w:divBdr>
    </w:div>
    <w:div w:id="511409327">
      <w:bodyDiv w:val="1"/>
      <w:marLeft w:val="0"/>
      <w:marRight w:val="0"/>
      <w:marTop w:val="0"/>
      <w:marBottom w:val="0"/>
      <w:divBdr>
        <w:top w:val="none" w:sz="0" w:space="0" w:color="auto"/>
        <w:left w:val="none" w:sz="0" w:space="0" w:color="auto"/>
        <w:bottom w:val="none" w:sz="0" w:space="0" w:color="auto"/>
        <w:right w:val="none" w:sz="0" w:space="0" w:color="auto"/>
      </w:divBdr>
    </w:div>
    <w:div w:id="542399485">
      <w:bodyDiv w:val="1"/>
      <w:marLeft w:val="0"/>
      <w:marRight w:val="0"/>
      <w:marTop w:val="0"/>
      <w:marBottom w:val="0"/>
      <w:divBdr>
        <w:top w:val="none" w:sz="0" w:space="0" w:color="auto"/>
        <w:left w:val="none" w:sz="0" w:space="0" w:color="auto"/>
        <w:bottom w:val="none" w:sz="0" w:space="0" w:color="auto"/>
        <w:right w:val="none" w:sz="0" w:space="0" w:color="auto"/>
      </w:divBdr>
      <w:divsChild>
        <w:div w:id="1074090110">
          <w:marLeft w:val="0"/>
          <w:marRight w:val="0"/>
          <w:marTop w:val="0"/>
          <w:marBottom w:val="0"/>
          <w:divBdr>
            <w:top w:val="none" w:sz="0" w:space="0" w:color="auto"/>
            <w:left w:val="none" w:sz="0" w:space="0" w:color="auto"/>
            <w:bottom w:val="none" w:sz="0" w:space="0" w:color="auto"/>
            <w:right w:val="none" w:sz="0" w:space="0" w:color="auto"/>
          </w:divBdr>
        </w:div>
      </w:divsChild>
    </w:div>
    <w:div w:id="578910788">
      <w:bodyDiv w:val="1"/>
      <w:marLeft w:val="0"/>
      <w:marRight w:val="0"/>
      <w:marTop w:val="0"/>
      <w:marBottom w:val="0"/>
      <w:divBdr>
        <w:top w:val="none" w:sz="0" w:space="0" w:color="auto"/>
        <w:left w:val="none" w:sz="0" w:space="0" w:color="auto"/>
        <w:bottom w:val="none" w:sz="0" w:space="0" w:color="auto"/>
        <w:right w:val="none" w:sz="0" w:space="0" w:color="auto"/>
      </w:divBdr>
    </w:div>
    <w:div w:id="580144192">
      <w:bodyDiv w:val="1"/>
      <w:marLeft w:val="0"/>
      <w:marRight w:val="0"/>
      <w:marTop w:val="0"/>
      <w:marBottom w:val="0"/>
      <w:divBdr>
        <w:top w:val="none" w:sz="0" w:space="0" w:color="auto"/>
        <w:left w:val="none" w:sz="0" w:space="0" w:color="auto"/>
        <w:bottom w:val="none" w:sz="0" w:space="0" w:color="auto"/>
        <w:right w:val="none" w:sz="0" w:space="0" w:color="auto"/>
      </w:divBdr>
    </w:div>
    <w:div w:id="624625870">
      <w:bodyDiv w:val="1"/>
      <w:marLeft w:val="0"/>
      <w:marRight w:val="0"/>
      <w:marTop w:val="0"/>
      <w:marBottom w:val="0"/>
      <w:divBdr>
        <w:top w:val="none" w:sz="0" w:space="0" w:color="auto"/>
        <w:left w:val="none" w:sz="0" w:space="0" w:color="auto"/>
        <w:bottom w:val="none" w:sz="0" w:space="0" w:color="auto"/>
        <w:right w:val="none" w:sz="0" w:space="0" w:color="auto"/>
      </w:divBdr>
    </w:div>
    <w:div w:id="639578882">
      <w:bodyDiv w:val="1"/>
      <w:marLeft w:val="0"/>
      <w:marRight w:val="0"/>
      <w:marTop w:val="0"/>
      <w:marBottom w:val="0"/>
      <w:divBdr>
        <w:top w:val="none" w:sz="0" w:space="0" w:color="auto"/>
        <w:left w:val="none" w:sz="0" w:space="0" w:color="auto"/>
        <w:bottom w:val="none" w:sz="0" w:space="0" w:color="auto"/>
        <w:right w:val="none" w:sz="0" w:space="0" w:color="auto"/>
      </w:divBdr>
    </w:div>
    <w:div w:id="668873060">
      <w:bodyDiv w:val="1"/>
      <w:marLeft w:val="0"/>
      <w:marRight w:val="0"/>
      <w:marTop w:val="0"/>
      <w:marBottom w:val="0"/>
      <w:divBdr>
        <w:top w:val="none" w:sz="0" w:space="0" w:color="auto"/>
        <w:left w:val="none" w:sz="0" w:space="0" w:color="auto"/>
        <w:bottom w:val="none" w:sz="0" w:space="0" w:color="auto"/>
        <w:right w:val="none" w:sz="0" w:space="0" w:color="auto"/>
      </w:divBdr>
    </w:div>
    <w:div w:id="781728846">
      <w:bodyDiv w:val="1"/>
      <w:marLeft w:val="0"/>
      <w:marRight w:val="0"/>
      <w:marTop w:val="0"/>
      <w:marBottom w:val="0"/>
      <w:divBdr>
        <w:top w:val="none" w:sz="0" w:space="0" w:color="auto"/>
        <w:left w:val="none" w:sz="0" w:space="0" w:color="auto"/>
        <w:bottom w:val="none" w:sz="0" w:space="0" w:color="auto"/>
        <w:right w:val="none" w:sz="0" w:space="0" w:color="auto"/>
      </w:divBdr>
    </w:div>
    <w:div w:id="812215394">
      <w:bodyDiv w:val="1"/>
      <w:marLeft w:val="0"/>
      <w:marRight w:val="0"/>
      <w:marTop w:val="0"/>
      <w:marBottom w:val="0"/>
      <w:divBdr>
        <w:top w:val="none" w:sz="0" w:space="0" w:color="auto"/>
        <w:left w:val="none" w:sz="0" w:space="0" w:color="auto"/>
        <w:bottom w:val="none" w:sz="0" w:space="0" w:color="auto"/>
        <w:right w:val="none" w:sz="0" w:space="0" w:color="auto"/>
      </w:divBdr>
    </w:div>
    <w:div w:id="855655156">
      <w:bodyDiv w:val="1"/>
      <w:marLeft w:val="0"/>
      <w:marRight w:val="0"/>
      <w:marTop w:val="0"/>
      <w:marBottom w:val="0"/>
      <w:divBdr>
        <w:top w:val="none" w:sz="0" w:space="0" w:color="auto"/>
        <w:left w:val="none" w:sz="0" w:space="0" w:color="auto"/>
        <w:bottom w:val="none" w:sz="0" w:space="0" w:color="auto"/>
        <w:right w:val="none" w:sz="0" w:space="0" w:color="auto"/>
      </w:divBdr>
    </w:div>
    <w:div w:id="895625113">
      <w:bodyDiv w:val="1"/>
      <w:marLeft w:val="0"/>
      <w:marRight w:val="0"/>
      <w:marTop w:val="0"/>
      <w:marBottom w:val="0"/>
      <w:divBdr>
        <w:top w:val="none" w:sz="0" w:space="0" w:color="auto"/>
        <w:left w:val="none" w:sz="0" w:space="0" w:color="auto"/>
        <w:bottom w:val="none" w:sz="0" w:space="0" w:color="auto"/>
        <w:right w:val="none" w:sz="0" w:space="0" w:color="auto"/>
      </w:divBdr>
    </w:div>
    <w:div w:id="908880023">
      <w:bodyDiv w:val="1"/>
      <w:marLeft w:val="0"/>
      <w:marRight w:val="0"/>
      <w:marTop w:val="0"/>
      <w:marBottom w:val="0"/>
      <w:divBdr>
        <w:top w:val="none" w:sz="0" w:space="0" w:color="auto"/>
        <w:left w:val="none" w:sz="0" w:space="0" w:color="auto"/>
        <w:bottom w:val="none" w:sz="0" w:space="0" w:color="auto"/>
        <w:right w:val="none" w:sz="0" w:space="0" w:color="auto"/>
      </w:divBdr>
      <w:divsChild>
        <w:div w:id="953707219">
          <w:marLeft w:val="0"/>
          <w:marRight w:val="0"/>
          <w:marTop w:val="0"/>
          <w:marBottom w:val="0"/>
          <w:divBdr>
            <w:top w:val="none" w:sz="0" w:space="0" w:color="auto"/>
            <w:left w:val="none" w:sz="0" w:space="0" w:color="auto"/>
            <w:bottom w:val="none" w:sz="0" w:space="0" w:color="auto"/>
            <w:right w:val="none" w:sz="0" w:space="0" w:color="auto"/>
          </w:divBdr>
        </w:div>
      </w:divsChild>
    </w:div>
    <w:div w:id="922303091">
      <w:bodyDiv w:val="1"/>
      <w:marLeft w:val="0"/>
      <w:marRight w:val="0"/>
      <w:marTop w:val="0"/>
      <w:marBottom w:val="0"/>
      <w:divBdr>
        <w:top w:val="none" w:sz="0" w:space="0" w:color="auto"/>
        <w:left w:val="none" w:sz="0" w:space="0" w:color="auto"/>
        <w:bottom w:val="none" w:sz="0" w:space="0" w:color="auto"/>
        <w:right w:val="none" w:sz="0" w:space="0" w:color="auto"/>
      </w:divBdr>
    </w:div>
    <w:div w:id="953438666">
      <w:bodyDiv w:val="1"/>
      <w:marLeft w:val="0"/>
      <w:marRight w:val="0"/>
      <w:marTop w:val="0"/>
      <w:marBottom w:val="0"/>
      <w:divBdr>
        <w:top w:val="none" w:sz="0" w:space="0" w:color="auto"/>
        <w:left w:val="none" w:sz="0" w:space="0" w:color="auto"/>
        <w:bottom w:val="none" w:sz="0" w:space="0" w:color="auto"/>
        <w:right w:val="none" w:sz="0" w:space="0" w:color="auto"/>
      </w:divBdr>
    </w:div>
    <w:div w:id="976296870">
      <w:bodyDiv w:val="1"/>
      <w:marLeft w:val="0"/>
      <w:marRight w:val="0"/>
      <w:marTop w:val="0"/>
      <w:marBottom w:val="0"/>
      <w:divBdr>
        <w:top w:val="none" w:sz="0" w:space="0" w:color="auto"/>
        <w:left w:val="none" w:sz="0" w:space="0" w:color="auto"/>
        <w:bottom w:val="none" w:sz="0" w:space="0" w:color="auto"/>
        <w:right w:val="none" w:sz="0" w:space="0" w:color="auto"/>
      </w:divBdr>
    </w:div>
    <w:div w:id="985208637">
      <w:bodyDiv w:val="1"/>
      <w:marLeft w:val="0"/>
      <w:marRight w:val="0"/>
      <w:marTop w:val="0"/>
      <w:marBottom w:val="0"/>
      <w:divBdr>
        <w:top w:val="none" w:sz="0" w:space="0" w:color="auto"/>
        <w:left w:val="none" w:sz="0" w:space="0" w:color="auto"/>
        <w:bottom w:val="none" w:sz="0" w:space="0" w:color="auto"/>
        <w:right w:val="none" w:sz="0" w:space="0" w:color="auto"/>
      </w:divBdr>
    </w:div>
    <w:div w:id="988441852">
      <w:bodyDiv w:val="1"/>
      <w:marLeft w:val="0"/>
      <w:marRight w:val="0"/>
      <w:marTop w:val="0"/>
      <w:marBottom w:val="0"/>
      <w:divBdr>
        <w:top w:val="none" w:sz="0" w:space="0" w:color="auto"/>
        <w:left w:val="none" w:sz="0" w:space="0" w:color="auto"/>
        <w:bottom w:val="none" w:sz="0" w:space="0" w:color="auto"/>
        <w:right w:val="none" w:sz="0" w:space="0" w:color="auto"/>
      </w:divBdr>
      <w:divsChild>
        <w:div w:id="1795559086">
          <w:marLeft w:val="0"/>
          <w:marRight w:val="0"/>
          <w:marTop w:val="0"/>
          <w:marBottom w:val="0"/>
          <w:divBdr>
            <w:top w:val="none" w:sz="0" w:space="0" w:color="auto"/>
            <w:left w:val="none" w:sz="0" w:space="0" w:color="auto"/>
            <w:bottom w:val="none" w:sz="0" w:space="0" w:color="auto"/>
            <w:right w:val="none" w:sz="0" w:space="0" w:color="auto"/>
          </w:divBdr>
        </w:div>
      </w:divsChild>
    </w:div>
    <w:div w:id="1033261625">
      <w:bodyDiv w:val="1"/>
      <w:marLeft w:val="0"/>
      <w:marRight w:val="0"/>
      <w:marTop w:val="0"/>
      <w:marBottom w:val="0"/>
      <w:divBdr>
        <w:top w:val="none" w:sz="0" w:space="0" w:color="auto"/>
        <w:left w:val="none" w:sz="0" w:space="0" w:color="auto"/>
        <w:bottom w:val="none" w:sz="0" w:space="0" w:color="auto"/>
        <w:right w:val="none" w:sz="0" w:space="0" w:color="auto"/>
      </w:divBdr>
    </w:div>
    <w:div w:id="1125348246">
      <w:bodyDiv w:val="1"/>
      <w:marLeft w:val="0"/>
      <w:marRight w:val="0"/>
      <w:marTop w:val="0"/>
      <w:marBottom w:val="0"/>
      <w:divBdr>
        <w:top w:val="none" w:sz="0" w:space="0" w:color="auto"/>
        <w:left w:val="none" w:sz="0" w:space="0" w:color="auto"/>
        <w:bottom w:val="none" w:sz="0" w:space="0" w:color="auto"/>
        <w:right w:val="none" w:sz="0" w:space="0" w:color="auto"/>
      </w:divBdr>
    </w:div>
    <w:div w:id="1186794121">
      <w:bodyDiv w:val="1"/>
      <w:marLeft w:val="0"/>
      <w:marRight w:val="0"/>
      <w:marTop w:val="0"/>
      <w:marBottom w:val="0"/>
      <w:divBdr>
        <w:top w:val="none" w:sz="0" w:space="0" w:color="auto"/>
        <w:left w:val="none" w:sz="0" w:space="0" w:color="auto"/>
        <w:bottom w:val="none" w:sz="0" w:space="0" w:color="auto"/>
        <w:right w:val="none" w:sz="0" w:space="0" w:color="auto"/>
      </w:divBdr>
    </w:div>
    <w:div w:id="1209761500">
      <w:bodyDiv w:val="1"/>
      <w:marLeft w:val="0"/>
      <w:marRight w:val="0"/>
      <w:marTop w:val="0"/>
      <w:marBottom w:val="0"/>
      <w:divBdr>
        <w:top w:val="none" w:sz="0" w:space="0" w:color="auto"/>
        <w:left w:val="none" w:sz="0" w:space="0" w:color="auto"/>
        <w:bottom w:val="none" w:sz="0" w:space="0" w:color="auto"/>
        <w:right w:val="none" w:sz="0" w:space="0" w:color="auto"/>
      </w:divBdr>
    </w:div>
    <w:div w:id="1220749088">
      <w:bodyDiv w:val="1"/>
      <w:marLeft w:val="0"/>
      <w:marRight w:val="0"/>
      <w:marTop w:val="0"/>
      <w:marBottom w:val="0"/>
      <w:divBdr>
        <w:top w:val="none" w:sz="0" w:space="0" w:color="auto"/>
        <w:left w:val="none" w:sz="0" w:space="0" w:color="auto"/>
        <w:bottom w:val="none" w:sz="0" w:space="0" w:color="auto"/>
        <w:right w:val="none" w:sz="0" w:space="0" w:color="auto"/>
      </w:divBdr>
    </w:div>
    <w:div w:id="1296329503">
      <w:bodyDiv w:val="1"/>
      <w:marLeft w:val="0"/>
      <w:marRight w:val="0"/>
      <w:marTop w:val="0"/>
      <w:marBottom w:val="0"/>
      <w:divBdr>
        <w:top w:val="none" w:sz="0" w:space="0" w:color="auto"/>
        <w:left w:val="none" w:sz="0" w:space="0" w:color="auto"/>
        <w:bottom w:val="none" w:sz="0" w:space="0" w:color="auto"/>
        <w:right w:val="none" w:sz="0" w:space="0" w:color="auto"/>
      </w:divBdr>
    </w:div>
    <w:div w:id="1323004387">
      <w:bodyDiv w:val="1"/>
      <w:marLeft w:val="0"/>
      <w:marRight w:val="0"/>
      <w:marTop w:val="0"/>
      <w:marBottom w:val="0"/>
      <w:divBdr>
        <w:top w:val="none" w:sz="0" w:space="0" w:color="auto"/>
        <w:left w:val="none" w:sz="0" w:space="0" w:color="auto"/>
        <w:bottom w:val="none" w:sz="0" w:space="0" w:color="auto"/>
        <w:right w:val="none" w:sz="0" w:space="0" w:color="auto"/>
      </w:divBdr>
    </w:div>
    <w:div w:id="1343824048">
      <w:bodyDiv w:val="1"/>
      <w:marLeft w:val="0"/>
      <w:marRight w:val="0"/>
      <w:marTop w:val="0"/>
      <w:marBottom w:val="0"/>
      <w:divBdr>
        <w:top w:val="none" w:sz="0" w:space="0" w:color="auto"/>
        <w:left w:val="none" w:sz="0" w:space="0" w:color="auto"/>
        <w:bottom w:val="none" w:sz="0" w:space="0" w:color="auto"/>
        <w:right w:val="none" w:sz="0" w:space="0" w:color="auto"/>
      </w:divBdr>
    </w:div>
    <w:div w:id="1368217879">
      <w:bodyDiv w:val="1"/>
      <w:marLeft w:val="0"/>
      <w:marRight w:val="0"/>
      <w:marTop w:val="0"/>
      <w:marBottom w:val="0"/>
      <w:divBdr>
        <w:top w:val="none" w:sz="0" w:space="0" w:color="auto"/>
        <w:left w:val="none" w:sz="0" w:space="0" w:color="auto"/>
        <w:bottom w:val="none" w:sz="0" w:space="0" w:color="auto"/>
        <w:right w:val="none" w:sz="0" w:space="0" w:color="auto"/>
      </w:divBdr>
    </w:div>
    <w:div w:id="1381856444">
      <w:bodyDiv w:val="1"/>
      <w:marLeft w:val="0"/>
      <w:marRight w:val="0"/>
      <w:marTop w:val="0"/>
      <w:marBottom w:val="0"/>
      <w:divBdr>
        <w:top w:val="none" w:sz="0" w:space="0" w:color="auto"/>
        <w:left w:val="none" w:sz="0" w:space="0" w:color="auto"/>
        <w:bottom w:val="none" w:sz="0" w:space="0" w:color="auto"/>
        <w:right w:val="none" w:sz="0" w:space="0" w:color="auto"/>
      </w:divBdr>
    </w:div>
    <w:div w:id="1394042986">
      <w:bodyDiv w:val="1"/>
      <w:marLeft w:val="0"/>
      <w:marRight w:val="0"/>
      <w:marTop w:val="0"/>
      <w:marBottom w:val="0"/>
      <w:divBdr>
        <w:top w:val="none" w:sz="0" w:space="0" w:color="auto"/>
        <w:left w:val="none" w:sz="0" w:space="0" w:color="auto"/>
        <w:bottom w:val="none" w:sz="0" w:space="0" w:color="auto"/>
        <w:right w:val="none" w:sz="0" w:space="0" w:color="auto"/>
      </w:divBdr>
    </w:div>
    <w:div w:id="1456291730">
      <w:bodyDiv w:val="1"/>
      <w:marLeft w:val="0"/>
      <w:marRight w:val="0"/>
      <w:marTop w:val="0"/>
      <w:marBottom w:val="0"/>
      <w:divBdr>
        <w:top w:val="none" w:sz="0" w:space="0" w:color="auto"/>
        <w:left w:val="none" w:sz="0" w:space="0" w:color="auto"/>
        <w:bottom w:val="none" w:sz="0" w:space="0" w:color="auto"/>
        <w:right w:val="none" w:sz="0" w:space="0" w:color="auto"/>
      </w:divBdr>
    </w:div>
    <w:div w:id="1526141071">
      <w:bodyDiv w:val="1"/>
      <w:marLeft w:val="0"/>
      <w:marRight w:val="0"/>
      <w:marTop w:val="0"/>
      <w:marBottom w:val="0"/>
      <w:divBdr>
        <w:top w:val="none" w:sz="0" w:space="0" w:color="auto"/>
        <w:left w:val="none" w:sz="0" w:space="0" w:color="auto"/>
        <w:bottom w:val="none" w:sz="0" w:space="0" w:color="auto"/>
        <w:right w:val="none" w:sz="0" w:space="0" w:color="auto"/>
      </w:divBdr>
    </w:div>
    <w:div w:id="1539855270">
      <w:bodyDiv w:val="1"/>
      <w:marLeft w:val="0"/>
      <w:marRight w:val="0"/>
      <w:marTop w:val="0"/>
      <w:marBottom w:val="0"/>
      <w:divBdr>
        <w:top w:val="none" w:sz="0" w:space="0" w:color="auto"/>
        <w:left w:val="none" w:sz="0" w:space="0" w:color="auto"/>
        <w:bottom w:val="none" w:sz="0" w:space="0" w:color="auto"/>
        <w:right w:val="none" w:sz="0" w:space="0" w:color="auto"/>
      </w:divBdr>
    </w:div>
    <w:div w:id="1571883408">
      <w:bodyDiv w:val="1"/>
      <w:marLeft w:val="0"/>
      <w:marRight w:val="0"/>
      <w:marTop w:val="0"/>
      <w:marBottom w:val="0"/>
      <w:divBdr>
        <w:top w:val="none" w:sz="0" w:space="0" w:color="auto"/>
        <w:left w:val="none" w:sz="0" w:space="0" w:color="auto"/>
        <w:bottom w:val="none" w:sz="0" w:space="0" w:color="auto"/>
        <w:right w:val="none" w:sz="0" w:space="0" w:color="auto"/>
      </w:divBdr>
    </w:div>
    <w:div w:id="1579561988">
      <w:bodyDiv w:val="1"/>
      <w:marLeft w:val="0"/>
      <w:marRight w:val="0"/>
      <w:marTop w:val="0"/>
      <w:marBottom w:val="0"/>
      <w:divBdr>
        <w:top w:val="none" w:sz="0" w:space="0" w:color="auto"/>
        <w:left w:val="none" w:sz="0" w:space="0" w:color="auto"/>
        <w:bottom w:val="none" w:sz="0" w:space="0" w:color="auto"/>
        <w:right w:val="none" w:sz="0" w:space="0" w:color="auto"/>
      </w:divBdr>
      <w:divsChild>
        <w:div w:id="573590452">
          <w:marLeft w:val="0"/>
          <w:marRight w:val="0"/>
          <w:marTop w:val="0"/>
          <w:marBottom w:val="0"/>
          <w:divBdr>
            <w:top w:val="none" w:sz="0" w:space="0" w:color="auto"/>
            <w:left w:val="none" w:sz="0" w:space="0" w:color="auto"/>
            <w:bottom w:val="none" w:sz="0" w:space="0" w:color="auto"/>
            <w:right w:val="none" w:sz="0" w:space="0" w:color="auto"/>
          </w:divBdr>
        </w:div>
      </w:divsChild>
    </w:div>
    <w:div w:id="1595626002">
      <w:bodyDiv w:val="1"/>
      <w:marLeft w:val="0"/>
      <w:marRight w:val="0"/>
      <w:marTop w:val="0"/>
      <w:marBottom w:val="0"/>
      <w:divBdr>
        <w:top w:val="none" w:sz="0" w:space="0" w:color="auto"/>
        <w:left w:val="none" w:sz="0" w:space="0" w:color="auto"/>
        <w:bottom w:val="none" w:sz="0" w:space="0" w:color="auto"/>
        <w:right w:val="none" w:sz="0" w:space="0" w:color="auto"/>
      </w:divBdr>
    </w:div>
    <w:div w:id="1602297303">
      <w:bodyDiv w:val="1"/>
      <w:marLeft w:val="0"/>
      <w:marRight w:val="0"/>
      <w:marTop w:val="0"/>
      <w:marBottom w:val="0"/>
      <w:divBdr>
        <w:top w:val="none" w:sz="0" w:space="0" w:color="auto"/>
        <w:left w:val="none" w:sz="0" w:space="0" w:color="auto"/>
        <w:bottom w:val="none" w:sz="0" w:space="0" w:color="auto"/>
        <w:right w:val="none" w:sz="0" w:space="0" w:color="auto"/>
      </w:divBdr>
    </w:div>
    <w:div w:id="1622344404">
      <w:bodyDiv w:val="1"/>
      <w:marLeft w:val="0"/>
      <w:marRight w:val="0"/>
      <w:marTop w:val="0"/>
      <w:marBottom w:val="0"/>
      <w:divBdr>
        <w:top w:val="none" w:sz="0" w:space="0" w:color="auto"/>
        <w:left w:val="none" w:sz="0" w:space="0" w:color="auto"/>
        <w:bottom w:val="none" w:sz="0" w:space="0" w:color="auto"/>
        <w:right w:val="none" w:sz="0" w:space="0" w:color="auto"/>
      </w:divBdr>
    </w:div>
    <w:div w:id="1628583707">
      <w:bodyDiv w:val="1"/>
      <w:marLeft w:val="0"/>
      <w:marRight w:val="0"/>
      <w:marTop w:val="0"/>
      <w:marBottom w:val="0"/>
      <w:divBdr>
        <w:top w:val="none" w:sz="0" w:space="0" w:color="auto"/>
        <w:left w:val="none" w:sz="0" w:space="0" w:color="auto"/>
        <w:bottom w:val="none" w:sz="0" w:space="0" w:color="auto"/>
        <w:right w:val="none" w:sz="0" w:space="0" w:color="auto"/>
      </w:divBdr>
    </w:div>
    <w:div w:id="1736321564">
      <w:bodyDiv w:val="1"/>
      <w:marLeft w:val="0"/>
      <w:marRight w:val="0"/>
      <w:marTop w:val="0"/>
      <w:marBottom w:val="0"/>
      <w:divBdr>
        <w:top w:val="none" w:sz="0" w:space="0" w:color="auto"/>
        <w:left w:val="none" w:sz="0" w:space="0" w:color="auto"/>
        <w:bottom w:val="none" w:sz="0" w:space="0" w:color="auto"/>
        <w:right w:val="none" w:sz="0" w:space="0" w:color="auto"/>
      </w:divBdr>
    </w:div>
    <w:div w:id="1754934723">
      <w:bodyDiv w:val="1"/>
      <w:marLeft w:val="0"/>
      <w:marRight w:val="0"/>
      <w:marTop w:val="0"/>
      <w:marBottom w:val="0"/>
      <w:divBdr>
        <w:top w:val="none" w:sz="0" w:space="0" w:color="auto"/>
        <w:left w:val="none" w:sz="0" w:space="0" w:color="auto"/>
        <w:bottom w:val="none" w:sz="0" w:space="0" w:color="auto"/>
        <w:right w:val="none" w:sz="0" w:space="0" w:color="auto"/>
      </w:divBdr>
    </w:div>
    <w:div w:id="1796098828">
      <w:bodyDiv w:val="1"/>
      <w:marLeft w:val="0"/>
      <w:marRight w:val="0"/>
      <w:marTop w:val="0"/>
      <w:marBottom w:val="0"/>
      <w:divBdr>
        <w:top w:val="none" w:sz="0" w:space="0" w:color="auto"/>
        <w:left w:val="none" w:sz="0" w:space="0" w:color="auto"/>
        <w:bottom w:val="none" w:sz="0" w:space="0" w:color="auto"/>
        <w:right w:val="none" w:sz="0" w:space="0" w:color="auto"/>
      </w:divBdr>
    </w:div>
    <w:div w:id="1807625513">
      <w:bodyDiv w:val="1"/>
      <w:marLeft w:val="0"/>
      <w:marRight w:val="0"/>
      <w:marTop w:val="0"/>
      <w:marBottom w:val="0"/>
      <w:divBdr>
        <w:top w:val="none" w:sz="0" w:space="0" w:color="auto"/>
        <w:left w:val="none" w:sz="0" w:space="0" w:color="auto"/>
        <w:bottom w:val="none" w:sz="0" w:space="0" w:color="auto"/>
        <w:right w:val="none" w:sz="0" w:space="0" w:color="auto"/>
      </w:divBdr>
      <w:divsChild>
        <w:div w:id="1401908935">
          <w:marLeft w:val="0"/>
          <w:marRight w:val="0"/>
          <w:marTop w:val="0"/>
          <w:marBottom w:val="0"/>
          <w:divBdr>
            <w:top w:val="none" w:sz="0" w:space="0" w:color="auto"/>
            <w:left w:val="none" w:sz="0" w:space="0" w:color="auto"/>
            <w:bottom w:val="none" w:sz="0" w:space="0" w:color="auto"/>
            <w:right w:val="none" w:sz="0" w:space="0" w:color="auto"/>
          </w:divBdr>
        </w:div>
      </w:divsChild>
    </w:div>
    <w:div w:id="1871144884">
      <w:bodyDiv w:val="1"/>
      <w:marLeft w:val="0"/>
      <w:marRight w:val="0"/>
      <w:marTop w:val="0"/>
      <w:marBottom w:val="0"/>
      <w:divBdr>
        <w:top w:val="none" w:sz="0" w:space="0" w:color="auto"/>
        <w:left w:val="none" w:sz="0" w:space="0" w:color="auto"/>
        <w:bottom w:val="none" w:sz="0" w:space="0" w:color="auto"/>
        <w:right w:val="none" w:sz="0" w:space="0" w:color="auto"/>
      </w:divBdr>
      <w:divsChild>
        <w:div w:id="1687318078">
          <w:marLeft w:val="0"/>
          <w:marRight w:val="0"/>
          <w:marTop w:val="0"/>
          <w:marBottom w:val="0"/>
          <w:divBdr>
            <w:top w:val="none" w:sz="0" w:space="0" w:color="auto"/>
            <w:left w:val="none" w:sz="0" w:space="0" w:color="auto"/>
            <w:bottom w:val="none" w:sz="0" w:space="0" w:color="auto"/>
            <w:right w:val="none" w:sz="0" w:space="0" w:color="auto"/>
          </w:divBdr>
        </w:div>
      </w:divsChild>
    </w:div>
    <w:div w:id="1874341839">
      <w:bodyDiv w:val="1"/>
      <w:marLeft w:val="0"/>
      <w:marRight w:val="0"/>
      <w:marTop w:val="0"/>
      <w:marBottom w:val="0"/>
      <w:divBdr>
        <w:top w:val="none" w:sz="0" w:space="0" w:color="auto"/>
        <w:left w:val="none" w:sz="0" w:space="0" w:color="auto"/>
        <w:bottom w:val="none" w:sz="0" w:space="0" w:color="auto"/>
        <w:right w:val="none" w:sz="0" w:space="0" w:color="auto"/>
      </w:divBdr>
    </w:div>
    <w:div w:id="1880358967">
      <w:bodyDiv w:val="1"/>
      <w:marLeft w:val="0"/>
      <w:marRight w:val="0"/>
      <w:marTop w:val="0"/>
      <w:marBottom w:val="0"/>
      <w:divBdr>
        <w:top w:val="none" w:sz="0" w:space="0" w:color="auto"/>
        <w:left w:val="none" w:sz="0" w:space="0" w:color="auto"/>
        <w:bottom w:val="none" w:sz="0" w:space="0" w:color="auto"/>
        <w:right w:val="none" w:sz="0" w:space="0" w:color="auto"/>
      </w:divBdr>
    </w:div>
    <w:div w:id="1892495081">
      <w:bodyDiv w:val="1"/>
      <w:marLeft w:val="0"/>
      <w:marRight w:val="0"/>
      <w:marTop w:val="0"/>
      <w:marBottom w:val="0"/>
      <w:divBdr>
        <w:top w:val="none" w:sz="0" w:space="0" w:color="auto"/>
        <w:left w:val="none" w:sz="0" w:space="0" w:color="auto"/>
        <w:bottom w:val="none" w:sz="0" w:space="0" w:color="auto"/>
        <w:right w:val="none" w:sz="0" w:space="0" w:color="auto"/>
      </w:divBdr>
    </w:div>
    <w:div w:id="1893034655">
      <w:bodyDiv w:val="1"/>
      <w:marLeft w:val="0"/>
      <w:marRight w:val="0"/>
      <w:marTop w:val="0"/>
      <w:marBottom w:val="0"/>
      <w:divBdr>
        <w:top w:val="none" w:sz="0" w:space="0" w:color="auto"/>
        <w:left w:val="none" w:sz="0" w:space="0" w:color="auto"/>
        <w:bottom w:val="none" w:sz="0" w:space="0" w:color="auto"/>
        <w:right w:val="none" w:sz="0" w:space="0" w:color="auto"/>
      </w:divBdr>
    </w:div>
    <w:div w:id="1933203024">
      <w:bodyDiv w:val="1"/>
      <w:marLeft w:val="0"/>
      <w:marRight w:val="0"/>
      <w:marTop w:val="0"/>
      <w:marBottom w:val="0"/>
      <w:divBdr>
        <w:top w:val="none" w:sz="0" w:space="0" w:color="auto"/>
        <w:left w:val="none" w:sz="0" w:space="0" w:color="auto"/>
        <w:bottom w:val="none" w:sz="0" w:space="0" w:color="auto"/>
        <w:right w:val="none" w:sz="0" w:space="0" w:color="auto"/>
      </w:divBdr>
    </w:div>
    <w:div w:id="1933204147">
      <w:bodyDiv w:val="1"/>
      <w:marLeft w:val="0"/>
      <w:marRight w:val="0"/>
      <w:marTop w:val="0"/>
      <w:marBottom w:val="0"/>
      <w:divBdr>
        <w:top w:val="none" w:sz="0" w:space="0" w:color="auto"/>
        <w:left w:val="none" w:sz="0" w:space="0" w:color="auto"/>
        <w:bottom w:val="none" w:sz="0" w:space="0" w:color="auto"/>
        <w:right w:val="none" w:sz="0" w:space="0" w:color="auto"/>
      </w:divBdr>
    </w:div>
    <w:div w:id="1945914994">
      <w:bodyDiv w:val="1"/>
      <w:marLeft w:val="0"/>
      <w:marRight w:val="0"/>
      <w:marTop w:val="0"/>
      <w:marBottom w:val="0"/>
      <w:divBdr>
        <w:top w:val="none" w:sz="0" w:space="0" w:color="auto"/>
        <w:left w:val="none" w:sz="0" w:space="0" w:color="auto"/>
        <w:bottom w:val="none" w:sz="0" w:space="0" w:color="auto"/>
        <w:right w:val="none" w:sz="0" w:space="0" w:color="auto"/>
      </w:divBdr>
    </w:div>
    <w:div w:id="1952740087">
      <w:bodyDiv w:val="1"/>
      <w:marLeft w:val="0"/>
      <w:marRight w:val="0"/>
      <w:marTop w:val="0"/>
      <w:marBottom w:val="0"/>
      <w:divBdr>
        <w:top w:val="none" w:sz="0" w:space="0" w:color="auto"/>
        <w:left w:val="none" w:sz="0" w:space="0" w:color="auto"/>
        <w:bottom w:val="none" w:sz="0" w:space="0" w:color="auto"/>
        <w:right w:val="none" w:sz="0" w:space="0" w:color="auto"/>
      </w:divBdr>
    </w:div>
    <w:div w:id="2009555451">
      <w:bodyDiv w:val="1"/>
      <w:marLeft w:val="0"/>
      <w:marRight w:val="0"/>
      <w:marTop w:val="0"/>
      <w:marBottom w:val="0"/>
      <w:divBdr>
        <w:top w:val="none" w:sz="0" w:space="0" w:color="auto"/>
        <w:left w:val="none" w:sz="0" w:space="0" w:color="auto"/>
        <w:bottom w:val="none" w:sz="0" w:space="0" w:color="auto"/>
        <w:right w:val="none" w:sz="0" w:space="0" w:color="auto"/>
      </w:divBdr>
    </w:div>
    <w:div w:id="2073116939">
      <w:bodyDiv w:val="1"/>
      <w:marLeft w:val="0"/>
      <w:marRight w:val="0"/>
      <w:marTop w:val="0"/>
      <w:marBottom w:val="0"/>
      <w:divBdr>
        <w:top w:val="none" w:sz="0" w:space="0" w:color="auto"/>
        <w:left w:val="none" w:sz="0" w:space="0" w:color="auto"/>
        <w:bottom w:val="none" w:sz="0" w:space="0" w:color="auto"/>
        <w:right w:val="none" w:sz="0" w:space="0" w:color="auto"/>
      </w:divBdr>
    </w:div>
    <w:div w:id="2086296410">
      <w:bodyDiv w:val="1"/>
      <w:marLeft w:val="0"/>
      <w:marRight w:val="0"/>
      <w:marTop w:val="0"/>
      <w:marBottom w:val="0"/>
      <w:divBdr>
        <w:top w:val="none" w:sz="0" w:space="0" w:color="auto"/>
        <w:left w:val="none" w:sz="0" w:space="0" w:color="auto"/>
        <w:bottom w:val="none" w:sz="0" w:space="0" w:color="auto"/>
        <w:right w:val="none" w:sz="0" w:space="0" w:color="auto"/>
      </w:divBdr>
    </w:div>
    <w:div w:id="2105103293">
      <w:bodyDiv w:val="1"/>
      <w:marLeft w:val="0"/>
      <w:marRight w:val="0"/>
      <w:marTop w:val="0"/>
      <w:marBottom w:val="0"/>
      <w:divBdr>
        <w:top w:val="none" w:sz="0" w:space="0" w:color="auto"/>
        <w:left w:val="none" w:sz="0" w:space="0" w:color="auto"/>
        <w:bottom w:val="none" w:sz="0" w:space="0" w:color="auto"/>
        <w:right w:val="none" w:sz="0" w:space="0" w:color="auto"/>
      </w:divBdr>
    </w:div>
    <w:div w:id="2106459062">
      <w:bodyDiv w:val="1"/>
      <w:marLeft w:val="0"/>
      <w:marRight w:val="0"/>
      <w:marTop w:val="0"/>
      <w:marBottom w:val="0"/>
      <w:divBdr>
        <w:top w:val="none" w:sz="0" w:space="0" w:color="auto"/>
        <w:left w:val="none" w:sz="0" w:space="0" w:color="auto"/>
        <w:bottom w:val="none" w:sz="0" w:space="0" w:color="auto"/>
        <w:right w:val="none" w:sz="0" w:space="0" w:color="auto"/>
      </w:divBdr>
    </w:div>
    <w:div w:id="2109427709">
      <w:bodyDiv w:val="1"/>
      <w:marLeft w:val="0"/>
      <w:marRight w:val="0"/>
      <w:marTop w:val="0"/>
      <w:marBottom w:val="0"/>
      <w:divBdr>
        <w:top w:val="none" w:sz="0" w:space="0" w:color="auto"/>
        <w:left w:val="none" w:sz="0" w:space="0" w:color="auto"/>
        <w:bottom w:val="none" w:sz="0" w:space="0" w:color="auto"/>
        <w:right w:val="none" w:sz="0" w:space="0" w:color="auto"/>
      </w:divBdr>
    </w:div>
    <w:div w:id="2121414674">
      <w:bodyDiv w:val="1"/>
      <w:marLeft w:val="0"/>
      <w:marRight w:val="0"/>
      <w:marTop w:val="0"/>
      <w:marBottom w:val="0"/>
      <w:divBdr>
        <w:top w:val="none" w:sz="0" w:space="0" w:color="auto"/>
        <w:left w:val="none" w:sz="0" w:space="0" w:color="auto"/>
        <w:bottom w:val="none" w:sz="0" w:space="0" w:color="auto"/>
        <w:right w:val="none" w:sz="0" w:space="0" w:color="auto"/>
      </w:divBdr>
    </w:div>
    <w:div w:id="2123957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venus.li/Documents/Tencent%20Files/1257970462/Image/C2C/742214b63419035eec4b3aa8e9dfcbec.jp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tevin.Ji\&#26700;&#38754;\GSM_AT&#21629;&#20196;&#25163;&#20876;_&#27169;&#29256;_2013022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85069-0B24-421A-8320-A4D77F84A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GSM_AT命令手册_模版_20130228.dot</Template>
  <TotalTime>0</TotalTime>
  <Pages>2</Pages>
  <Words>2155</Words>
  <Characters>12285</Characters>
  <Application>Microsoft Office Word</Application>
  <DocSecurity>0</DocSecurity>
  <Lines>102</Lines>
  <Paragraphs>28</Paragraphs>
  <ScaleCrop>false</ScaleCrop>
  <Company>Microsoft</Company>
  <LinksUpToDate>false</LinksUpToDate>
  <CharactersWithSpaces>14412</CharactersWithSpaces>
  <SharedDoc>false</SharedDoc>
  <HLinks>
    <vt:vector size="138" baseType="variant">
      <vt:variant>
        <vt:i4>1900593</vt:i4>
      </vt:variant>
      <vt:variant>
        <vt:i4>128</vt:i4>
      </vt:variant>
      <vt:variant>
        <vt:i4>0</vt:i4>
      </vt:variant>
      <vt:variant>
        <vt:i4>5</vt:i4>
      </vt:variant>
      <vt:variant>
        <vt:lpwstr/>
      </vt:variant>
      <vt:variant>
        <vt:lpwstr>_Toc219920820</vt:lpwstr>
      </vt:variant>
      <vt:variant>
        <vt:i4>1966129</vt:i4>
      </vt:variant>
      <vt:variant>
        <vt:i4>122</vt:i4>
      </vt:variant>
      <vt:variant>
        <vt:i4>0</vt:i4>
      </vt:variant>
      <vt:variant>
        <vt:i4>5</vt:i4>
      </vt:variant>
      <vt:variant>
        <vt:lpwstr/>
      </vt:variant>
      <vt:variant>
        <vt:lpwstr>_Toc219920819</vt:lpwstr>
      </vt:variant>
      <vt:variant>
        <vt:i4>1966129</vt:i4>
      </vt:variant>
      <vt:variant>
        <vt:i4>116</vt:i4>
      </vt:variant>
      <vt:variant>
        <vt:i4>0</vt:i4>
      </vt:variant>
      <vt:variant>
        <vt:i4>5</vt:i4>
      </vt:variant>
      <vt:variant>
        <vt:lpwstr/>
      </vt:variant>
      <vt:variant>
        <vt:lpwstr>_Toc219920818</vt:lpwstr>
      </vt:variant>
      <vt:variant>
        <vt:i4>1966129</vt:i4>
      </vt:variant>
      <vt:variant>
        <vt:i4>110</vt:i4>
      </vt:variant>
      <vt:variant>
        <vt:i4>0</vt:i4>
      </vt:variant>
      <vt:variant>
        <vt:i4>5</vt:i4>
      </vt:variant>
      <vt:variant>
        <vt:lpwstr/>
      </vt:variant>
      <vt:variant>
        <vt:lpwstr>_Toc219920817</vt:lpwstr>
      </vt:variant>
      <vt:variant>
        <vt:i4>1966129</vt:i4>
      </vt:variant>
      <vt:variant>
        <vt:i4>104</vt:i4>
      </vt:variant>
      <vt:variant>
        <vt:i4>0</vt:i4>
      </vt:variant>
      <vt:variant>
        <vt:i4>5</vt:i4>
      </vt:variant>
      <vt:variant>
        <vt:lpwstr/>
      </vt:variant>
      <vt:variant>
        <vt:lpwstr>_Toc219920816</vt:lpwstr>
      </vt:variant>
      <vt:variant>
        <vt:i4>1966129</vt:i4>
      </vt:variant>
      <vt:variant>
        <vt:i4>98</vt:i4>
      </vt:variant>
      <vt:variant>
        <vt:i4>0</vt:i4>
      </vt:variant>
      <vt:variant>
        <vt:i4>5</vt:i4>
      </vt:variant>
      <vt:variant>
        <vt:lpwstr/>
      </vt:variant>
      <vt:variant>
        <vt:lpwstr>_Toc219920815</vt:lpwstr>
      </vt:variant>
      <vt:variant>
        <vt:i4>1966129</vt:i4>
      </vt:variant>
      <vt:variant>
        <vt:i4>92</vt:i4>
      </vt:variant>
      <vt:variant>
        <vt:i4>0</vt:i4>
      </vt:variant>
      <vt:variant>
        <vt:i4>5</vt:i4>
      </vt:variant>
      <vt:variant>
        <vt:lpwstr/>
      </vt:variant>
      <vt:variant>
        <vt:lpwstr>_Toc219920814</vt:lpwstr>
      </vt:variant>
      <vt:variant>
        <vt:i4>1966129</vt:i4>
      </vt:variant>
      <vt:variant>
        <vt:i4>86</vt:i4>
      </vt:variant>
      <vt:variant>
        <vt:i4>0</vt:i4>
      </vt:variant>
      <vt:variant>
        <vt:i4>5</vt:i4>
      </vt:variant>
      <vt:variant>
        <vt:lpwstr/>
      </vt:variant>
      <vt:variant>
        <vt:lpwstr>_Toc219920813</vt:lpwstr>
      </vt:variant>
      <vt:variant>
        <vt:i4>1966129</vt:i4>
      </vt:variant>
      <vt:variant>
        <vt:i4>80</vt:i4>
      </vt:variant>
      <vt:variant>
        <vt:i4>0</vt:i4>
      </vt:variant>
      <vt:variant>
        <vt:i4>5</vt:i4>
      </vt:variant>
      <vt:variant>
        <vt:lpwstr/>
      </vt:variant>
      <vt:variant>
        <vt:lpwstr>_Toc219920812</vt:lpwstr>
      </vt:variant>
      <vt:variant>
        <vt:i4>1966129</vt:i4>
      </vt:variant>
      <vt:variant>
        <vt:i4>74</vt:i4>
      </vt:variant>
      <vt:variant>
        <vt:i4>0</vt:i4>
      </vt:variant>
      <vt:variant>
        <vt:i4>5</vt:i4>
      </vt:variant>
      <vt:variant>
        <vt:lpwstr/>
      </vt:variant>
      <vt:variant>
        <vt:lpwstr>_Toc219920811</vt:lpwstr>
      </vt:variant>
      <vt:variant>
        <vt:i4>1966129</vt:i4>
      </vt:variant>
      <vt:variant>
        <vt:i4>68</vt:i4>
      </vt:variant>
      <vt:variant>
        <vt:i4>0</vt:i4>
      </vt:variant>
      <vt:variant>
        <vt:i4>5</vt:i4>
      </vt:variant>
      <vt:variant>
        <vt:lpwstr/>
      </vt:variant>
      <vt:variant>
        <vt:lpwstr>_Toc219920810</vt:lpwstr>
      </vt:variant>
      <vt:variant>
        <vt:i4>2031665</vt:i4>
      </vt:variant>
      <vt:variant>
        <vt:i4>62</vt:i4>
      </vt:variant>
      <vt:variant>
        <vt:i4>0</vt:i4>
      </vt:variant>
      <vt:variant>
        <vt:i4>5</vt:i4>
      </vt:variant>
      <vt:variant>
        <vt:lpwstr/>
      </vt:variant>
      <vt:variant>
        <vt:lpwstr>_Toc219920809</vt:lpwstr>
      </vt:variant>
      <vt:variant>
        <vt:i4>2031665</vt:i4>
      </vt:variant>
      <vt:variant>
        <vt:i4>56</vt:i4>
      </vt:variant>
      <vt:variant>
        <vt:i4>0</vt:i4>
      </vt:variant>
      <vt:variant>
        <vt:i4>5</vt:i4>
      </vt:variant>
      <vt:variant>
        <vt:lpwstr/>
      </vt:variant>
      <vt:variant>
        <vt:lpwstr>_Toc219920808</vt:lpwstr>
      </vt:variant>
      <vt:variant>
        <vt:i4>2031665</vt:i4>
      </vt:variant>
      <vt:variant>
        <vt:i4>50</vt:i4>
      </vt:variant>
      <vt:variant>
        <vt:i4>0</vt:i4>
      </vt:variant>
      <vt:variant>
        <vt:i4>5</vt:i4>
      </vt:variant>
      <vt:variant>
        <vt:lpwstr/>
      </vt:variant>
      <vt:variant>
        <vt:lpwstr>_Toc219920807</vt:lpwstr>
      </vt:variant>
      <vt:variant>
        <vt:i4>2031665</vt:i4>
      </vt:variant>
      <vt:variant>
        <vt:i4>44</vt:i4>
      </vt:variant>
      <vt:variant>
        <vt:i4>0</vt:i4>
      </vt:variant>
      <vt:variant>
        <vt:i4>5</vt:i4>
      </vt:variant>
      <vt:variant>
        <vt:lpwstr/>
      </vt:variant>
      <vt:variant>
        <vt:lpwstr>_Toc219920806</vt:lpwstr>
      </vt:variant>
      <vt:variant>
        <vt:i4>2031665</vt:i4>
      </vt:variant>
      <vt:variant>
        <vt:i4>38</vt:i4>
      </vt:variant>
      <vt:variant>
        <vt:i4>0</vt:i4>
      </vt:variant>
      <vt:variant>
        <vt:i4>5</vt:i4>
      </vt:variant>
      <vt:variant>
        <vt:lpwstr/>
      </vt:variant>
      <vt:variant>
        <vt:lpwstr>_Toc219920805</vt:lpwstr>
      </vt:variant>
      <vt:variant>
        <vt:i4>2031665</vt:i4>
      </vt:variant>
      <vt:variant>
        <vt:i4>32</vt:i4>
      </vt:variant>
      <vt:variant>
        <vt:i4>0</vt:i4>
      </vt:variant>
      <vt:variant>
        <vt:i4>5</vt:i4>
      </vt:variant>
      <vt:variant>
        <vt:lpwstr/>
      </vt:variant>
      <vt:variant>
        <vt:lpwstr>_Toc219920804</vt:lpwstr>
      </vt:variant>
      <vt:variant>
        <vt:i4>2031665</vt:i4>
      </vt:variant>
      <vt:variant>
        <vt:i4>26</vt:i4>
      </vt:variant>
      <vt:variant>
        <vt:i4>0</vt:i4>
      </vt:variant>
      <vt:variant>
        <vt:i4>5</vt:i4>
      </vt:variant>
      <vt:variant>
        <vt:lpwstr/>
      </vt:variant>
      <vt:variant>
        <vt:lpwstr>_Toc219920803</vt:lpwstr>
      </vt:variant>
      <vt:variant>
        <vt:i4>2031665</vt:i4>
      </vt:variant>
      <vt:variant>
        <vt:i4>20</vt:i4>
      </vt:variant>
      <vt:variant>
        <vt:i4>0</vt:i4>
      </vt:variant>
      <vt:variant>
        <vt:i4>5</vt:i4>
      </vt:variant>
      <vt:variant>
        <vt:lpwstr/>
      </vt:variant>
      <vt:variant>
        <vt:lpwstr>_Toc219920802</vt:lpwstr>
      </vt:variant>
      <vt:variant>
        <vt:i4>2031665</vt:i4>
      </vt:variant>
      <vt:variant>
        <vt:i4>14</vt:i4>
      </vt:variant>
      <vt:variant>
        <vt:i4>0</vt:i4>
      </vt:variant>
      <vt:variant>
        <vt:i4>5</vt:i4>
      </vt:variant>
      <vt:variant>
        <vt:lpwstr/>
      </vt:variant>
      <vt:variant>
        <vt:lpwstr>_Toc219920801</vt:lpwstr>
      </vt:variant>
      <vt:variant>
        <vt:i4>2031665</vt:i4>
      </vt:variant>
      <vt:variant>
        <vt:i4>8</vt:i4>
      </vt:variant>
      <vt:variant>
        <vt:i4>0</vt:i4>
      </vt:variant>
      <vt:variant>
        <vt:i4>5</vt:i4>
      </vt:variant>
      <vt:variant>
        <vt:lpwstr/>
      </vt:variant>
      <vt:variant>
        <vt:lpwstr>_Toc219920800</vt:lpwstr>
      </vt:variant>
      <vt:variant>
        <vt:i4>5701737</vt:i4>
      </vt:variant>
      <vt:variant>
        <vt:i4>3</vt:i4>
      </vt:variant>
      <vt:variant>
        <vt:i4>0</vt:i4>
      </vt:variant>
      <vt:variant>
        <vt:i4>5</vt:i4>
      </vt:variant>
      <vt:variant>
        <vt:lpwstr>mailto:info@ikotek.com</vt:lpwstr>
      </vt:variant>
      <vt:variant>
        <vt:lpwstr/>
      </vt:variant>
      <vt:variant>
        <vt:i4>5701737</vt:i4>
      </vt:variant>
      <vt:variant>
        <vt:i4>0</vt:i4>
      </vt:variant>
      <vt:variant>
        <vt:i4>0</vt:i4>
      </vt:variant>
      <vt:variant>
        <vt:i4>5</vt:i4>
      </vt:variant>
      <vt:variant>
        <vt:lpwstr>mailto:info@ikotek.com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上海移远通信技术股份有限公司</dc:title>
  <dc:subject/>
  <dc:creator>Ewent.lu</dc:creator>
  <cp:keywords/>
  <cp:lastModifiedBy>Venus Li(黎卓明)</cp:lastModifiedBy>
  <cp:revision>2</cp:revision>
  <cp:lastPrinted>2023-02-02T12:55:00Z</cp:lastPrinted>
  <dcterms:created xsi:type="dcterms:W3CDTF">2026-10-09T07:40:00Z</dcterms:created>
  <dcterms:modified xsi:type="dcterms:W3CDTF">2026-10-09T07:40:00Z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